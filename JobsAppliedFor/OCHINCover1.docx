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54614" w14:textId="66056A55" w:rsidR="00A74608" w:rsidRDefault="006B4F70" w:rsidP="00796B89">
      <w:pPr>
        <w:spacing w:line="240" w:lineRule="auto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29568" behindDoc="0" locked="0" layoutInCell="1" allowOverlap="1" wp14:anchorId="507E4202" wp14:editId="04F9C8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72400" cy="10058613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613"/>
                          <a:chOff x="0" y="0"/>
                          <a:chExt cx="7772400" cy="10058613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772400" cy="2130552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9975CE" w14:textId="77777777" w:rsidR="00C531A0" w:rsidRDefault="00C531A0" w:rsidP="00C531A0">
                              <w:pPr>
                                <w:jc w:val="center"/>
                                <w:rPr>
                                  <w:rFonts w:ascii="Calibri" w:hAnsi="Calibri"/>
                                  <w:b/>
                                </w:rPr>
                              </w:pPr>
                            </w:p>
                            <w:p w14:paraId="3FF14843" w14:textId="77777777" w:rsidR="006B4F70" w:rsidRDefault="006B4F70" w:rsidP="006B4F70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</w:pPr>
                              <w:r w:rsidRPr="00066784"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04"/>
                                  <w:szCs w:val="104"/>
                                </w:rPr>
                                <w:t>LISA MAY</w:t>
                              </w:r>
                            </w:p>
                            <w:p w14:paraId="24946DF2" w14:textId="77777777" w:rsidR="00066784" w:rsidRPr="00066784" w:rsidRDefault="00066784" w:rsidP="00C531A0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" w:hAnsi="Open Sans" w:cs="Open Sans"/>
                                  <w:b/>
                                  <w:color w:val="FFFFFF" w:themeColor="background1"/>
                                  <w:spacing w:val="20"/>
                                  <w:sz w:val="16"/>
                                  <w:szCs w:val="16"/>
                                </w:rPr>
                              </w:pPr>
                            </w:p>
                            <w:p w14:paraId="3C8CCC8E" w14:textId="77777777" w:rsidR="006B4F70" w:rsidRPr="00BF01BE" w:rsidRDefault="006B4F70" w:rsidP="006B4F70">
                              <w:pPr>
                                <w:jc w:val="center"/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</w:pPr>
                              <w:r w:rsidRPr="00BF01BE"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  <w:t>RESEARCH  MANAGER</w:t>
                              </w:r>
                            </w:p>
                            <w:p w14:paraId="0AFE9D7A" w14:textId="53248EF2" w:rsidR="00C531A0" w:rsidRPr="00BF01BE" w:rsidRDefault="00C531A0" w:rsidP="006B4F70">
                              <w:pPr>
                                <w:jc w:val="center"/>
                                <w:rPr>
                                  <w:rFonts w:cs="Open Sans"/>
                                  <w:b/>
                                  <w:color w:val="FFFFFF" w:themeColor="background1"/>
                                  <w:spacing w:val="90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537405"/>
                            <a:ext cx="7772400" cy="521208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030601" w14:textId="59F22485" w:rsidR="00066784" w:rsidRPr="00066784" w:rsidRDefault="00066784" w:rsidP="00066784">
                              <w:pPr>
                                <w:spacing w:after="0" w:line="240" w:lineRule="auto"/>
                                <w:jc w:val="center"/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66784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LINKEDIN.COM/LISAMMAY  | </w:t>
                              </w:r>
                              <w:r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066784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509 499 1070  |</w:t>
                              </w:r>
                              <w:r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Pr="00066784">
                                <w:rPr>
                                  <w:rFonts w:ascii="Open Sans Light" w:hAnsi="Open Sans Light" w:cs="Open Sans"/>
                                  <w:color w:val="FFFFFF" w:themeColor="background1"/>
                                  <w:spacing w:val="40"/>
                                  <w:w w:val="111"/>
                                  <w14:textOutline w14:w="9525" w14:cap="flat" w14:cmpd="sng" w14:algn="ctr">
                                    <w14:solidFill>
                                      <w14:schemeClr w14:val="bg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MAY.LISA2@GMAIL.COM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7E4202" id="Group 16" o:spid="_x0000_s1026" style="position:absolute;margin-left:0;margin-top:0;width:612pt;height:11in;z-index:251629568;mso-width-relative:margin;mso-height-relative:margin" coordsize="77724,100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77724;height:2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V/nMIA&#10;AADaAAAADwAAAGRycy9kb3ducmV2LnhtbESPT2sCMRDF70K/Q5iCt5rVg5TVKGJRi/XgPzyPybi7&#10;dDNZklTXfvpGKHgahvd+b96Mp62txZV8qBwr6PcyEMTamYoLBcfD4u0dRIjIBmvHpOBOAaaTl84Y&#10;c+NuvKPrPhYihXDIUUEZY5NLGXRJFkPPNcRJuzhvMabVF9J4vKVwW8tBlg2lxYrThRIbmpekv/c/&#10;NtVYW7v6OJ+y/pde/jqv/Xa2OSvVfW1nIxCR2vg0/9OfJnHweOUx5eQ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X+cwgAAANoAAAAPAAAAAAAAAAAAAAAAAJgCAABkcnMvZG93&#10;bnJldi54bWxQSwUGAAAAAAQABAD1AAAAhwMAAAAA&#10;" fillcolor="red" stroked="f">
                  <v:textbox>
                    <w:txbxContent>
                      <w:p w14:paraId="599975CE" w14:textId="77777777" w:rsidR="00C531A0" w:rsidRDefault="00C531A0" w:rsidP="00C531A0">
                        <w:pPr>
                          <w:jc w:val="center"/>
                          <w:rPr>
                            <w:rFonts w:ascii="Calibri" w:hAnsi="Calibri"/>
                            <w:b/>
                          </w:rPr>
                        </w:pPr>
                      </w:p>
                      <w:p w14:paraId="3FF14843" w14:textId="77777777" w:rsidR="006B4F70" w:rsidRDefault="006B4F70" w:rsidP="006B4F70">
                        <w:pPr>
                          <w:spacing w:after="0" w:line="240" w:lineRule="auto"/>
                          <w:jc w:val="center"/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</w:pPr>
                        <w:r w:rsidRPr="00066784"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04"/>
                            <w:szCs w:val="104"/>
                          </w:rPr>
                          <w:t>LISA MAY</w:t>
                        </w:r>
                      </w:p>
                      <w:p w14:paraId="24946DF2" w14:textId="77777777" w:rsidR="00066784" w:rsidRPr="00066784" w:rsidRDefault="00066784" w:rsidP="00C531A0">
                        <w:pPr>
                          <w:spacing w:after="0" w:line="240" w:lineRule="auto"/>
                          <w:jc w:val="center"/>
                          <w:rPr>
                            <w:rFonts w:ascii="Open Sans" w:hAnsi="Open Sans" w:cs="Open Sans"/>
                            <w:b/>
                            <w:color w:val="FFFFFF" w:themeColor="background1"/>
                            <w:spacing w:val="20"/>
                            <w:sz w:val="16"/>
                            <w:szCs w:val="16"/>
                          </w:rPr>
                        </w:pPr>
                      </w:p>
                      <w:p w14:paraId="3C8CCC8E" w14:textId="77777777" w:rsidR="006B4F70" w:rsidRPr="00BF01BE" w:rsidRDefault="006B4F70" w:rsidP="006B4F70">
                        <w:pPr>
                          <w:jc w:val="center"/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</w:pPr>
                        <w:r w:rsidRPr="00BF01BE"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  <w:t>RESEARCH  MANAGER</w:t>
                        </w:r>
                      </w:p>
                      <w:p w14:paraId="0AFE9D7A" w14:textId="53248EF2" w:rsidR="00C531A0" w:rsidRPr="00BF01BE" w:rsidRDefault="00C531A0" w:rsidP="006B4F70">
                        <w:pPr>
                          <w:jc w:val="center"/>
                          <w:rPr>
                            <w:rFonts w:cs="Open Sans"/>
                            <w:b/>
                            <w:color w:val="FFFFFF" w:themeColor="background1"/>
                            <w:spacing w:val="90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  <v:shape id="_x0000_s1028" type="#_x0000_t202" style="position:absolute;top:95374;width:77724;height:52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m2b8EA&#10;AADaAAAADwAAAGRycy9kb3ducmV2LnhtbESPT4vCMBTE78J+h/AWvGm6HlS6RhFhwcsi/il6fDRv&#10;m2LyUpus1m9vBMHjMDO/YWaLzllxpTbUnhV8DTMQxKXXNVcKDvufwRREiMgarWdScKcAi/lHb4a5&#10;9jfe0nUXK5EgHHJUYGJscilDachhGPqGOHl/vnUYk2wrqVu8JbizcpRlY+mw5rRgsKGVofK8+3cK&#10;CmN+i4vREyuP9nCym8uKirFS/c9u+Q0iUhff4Vd7rRVM4Hkl3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ptm/BAAAA2gAAAA8AAAAAAAAAAAAAAAAAmAIAAGRycy9kb3du&#10;cmV2LnhtbFBLBQYAAAAABAAEAPUAAACGAwAAAAA=&#10;" fillcolor="red" stroked="f">
                  <v:textbox>
                    <w:txbxContent>
                      <w:p w14:paraId="3C030601" w14:textId="59F22485" w:rsidR="00066784" w:rsidRPr="00066784" w:rsidRDefault="00066784" w:rsidP="00066784">
                        <w:pPr>
                          <w:spacing w:after="0" w:line="240" w:lineRule="auto"/>
                          <w:jc w:val="center"/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066784"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LINKEDIN.COM/LISAMMAY  | </w:t>
                        </w:r>
                        <w:r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066784"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>509 499 1070  |</w:t>
                        </w:r>
                        <w:r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Pr="00066784">
                          <w:rPr>
                            <w:rFonts w:ascii="Open Sans Light" w:hAnsi="Open Sans Light" w:cs="Open Sans"/>
                            <w:color w:val="FFFFFF" w:themeColor="background1"/>
                            <w:spacing w:val="40"/>
                            <w:w w:val="111"/>
                            <w14:textOutline w14:w="9525" w14:cap="flat" w14:cmpd="sng" w14:algn="ctr">
                              <w14:solidFill>
                                <w14:schemeClr w14:val="bg1"/>
                              </w14:solidFill>
                              <w14:prstDash w14:val="solid"/>
                              <w14:round/>
                            </w14:textOutline>
                          </w:rPr>
                          <w:t xml:space="preserve"> MAY.LISA2@GMAIL.COM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23E66">
        <w:t xml:space="preserve">  </w:t>
      </w:r>
    </w:p>
    <w:p w14:paraId="0DEEADA6" w14:textId="159320E4" w:rsidR="00596016" w:rsidRDefault="00596016" w:rsidP="00796B89">
      <w:pPr>
        <w:spacing w:line="240" w:lineRule="auto"/>
      </w:pPr>
    </w:p>
    <w:p w14:paraId="783F365A" w14:textId="7F7FC578" w:rsidR="00596016" w:rsidRDefault="00596016" w:rsidP="00796B89">
      <w:pPr>
        <w:spacing w:line="240" w:lineRule="auto"/>
      </w:pPr>
    </w:p>
    <w:p w14:paraId="2C151F8B" w14:textId="2B1A3A2E" w:rsidR="00596016" w:rsidRDefault="00596016" w:rsidP="00796B89">
      <w:pPr>
        <w:spacing w:line="240" w:lineRule="auto"/>
      </w:pPr>
    </w:p>
    <w:p w14:paraId="4167F349" w14:textId="1BDED19F" w:rsidR="00596016" w:rsidRDefault="00596016" w:rsidP="00796B89">
      <w:pPr>
        <w:spacing w:line="240" w:lineRule="auto"/>
      </w:pPr>
    </w:p>
    <w:p w14:paraId="4BECFE8D" w14:textId="1F15743C" w:rsidR="00596016" w:rsidRDefault="00596016" w:rsidP="00796B89">
      <w:pPr>
        <w:spacing w:line="240" w:lineRule="auto"/>
      </w:pPr>
    </w:p>
    <w:p w14:paraId="6E4C9AE8" w14:textId="0014355B" w:rsidR="006B4F70" w:rsidRDefault="006B4F70" w:rsidP="00796B89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6A79B4A" wp14:editId="63A026FE">
                <wp:simplePos x="0" y="0"/>
                <wp:positionH relativeFrom="column">
                  <wp:posOffset>0</wp:posOffset>
                </wp:positionH>
                <wp:positionV relativeFrom="paragraph">
                  <wp:posOffset>549141</wp:posOffset>
                </wp:positionV>
                <wp:extent cx="7772400" cy="7359650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735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66AAA" w14:textId="493A056F" w:rsidR="00C11369" w:rsidRDefault="00C11369" w:rsidP="00C11369">
                            <w:pPr>
                              <w:pStyle w:val="Default"/>
                            </w:pPr>
                          </w:p>
                          <w:p w14:paraId="47F6D3F3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Date of application </w:t>
                            </w:r>
                          </w:p>
                          <w:p w14:paraId="632DE319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Recruiter Name/Contact </w:t>
                            </w:r>
                          </w:p>
                          <w:p w14:paraId="726E1D68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Recruiter Contact Title/Department </w:t>
                            </w:r>
                          </w:p>
                          <w:p w14:paraId="056B0B22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Organization Name </w:t>
                            </w:r>
                          </w:p>
                          <w:p w14:paraId="7696BDA3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Department Mailing Address </w:t>
                            </w:r>
                          </w:p>
                          <w:p w14:paraId="0FF60F74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utilize the employer contact information from the job/internship posting or research employer website to find hiring department’s contact information) </w:t>
                            </w:r>
                          </w:p>
                          <w:p w14:paraId="6DBB84B8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Dear Recruiter First/Last Name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>(Tip: recommended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) or Dear Sir or Madam (if unsure of recruiter contact): </w:t>
                            </w:r>
                          </w:p>
                          <w:p w14:paraId="4DDF6DCB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Introductory Paragraph (3-5 sentences) </w:t>
                            </w:r>
                          </w:p>
                          <w:p w14:paraId="0F83F4C4" w14:textId="77777777"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Reference the employer and opportunity and how you learned about the position (website, networking, etc.) </w:t>
                            </w:r>
                          </w:p>
                          <w:p w14:paraId="5451CBE2" w14:textId="77777777"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Discuss your University, major, year of study/grad date, and/or relevant coursework </w:t>
                            </w:r>
                          </w:p>
                          <w:p w14:paraId="61077E48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Consider why you are applying for the position and discuss your interest and motivation for the opportunity </w:t>
                            </w:r>
                          </w:p>
                          <w:p w14:paraId="7784808C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1446662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review the posting and employer’s about us webpage for ideas) </w:t>
                            </w:r>
                          </w:p>
                          <w:p w14:paraId="28188A41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For an internship, write about your learning objectives for the experience </w:t>
                            </w:r>
                          </w:p>
                          <w:p w14:paraId="507CB27C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AD814D7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Middle Paragraph(s) (3-5 sentences) </w:t>
                            </w:r>
                          </w:p>
                          <w:p w14:paraId="2EA4551F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write 2-3 multiple paragraphs with each focusing on a specific skill and/or experience) </w:t>
                            </w:r>
                          </w:p>
                          <w:p w14:paraId="71625801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include a statement that connects your skills/experiences back to the position/employer) </w:t>
                            </w:r>
                          </w:p>
                          <w:p w14:paraId="64D72515" w14:textId="77777777"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Review the job/internship posting and employer website and highlight your skills and past experiences that are the most applicable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complete a SWOT Analysis) </w:t>
                            </w:r>
                          </w:p>
                          <w:p w14:paraId="2CB6873F" w14:textId="77777777"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Remember experiences can be paid, unpaid/volunteer, internships, academic coursework/programs, study abroad, leadership roles, student organizations, community programs, and/or military training </w:t>
                            </w:r>
                          </w:p>
                          <w:p w14:paraId="716F55F3" w14:textId="77777777" w:rsidR="00C11369" w:rsidRDefault="00C11369" w:rsidP="00C11369">
                            <w:pPr>
                              <w:pStyle w:val="Default"/>
                              <w:spacing w:after="1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Provide specific and detailed examples of your experiences and accomplishments </w:t>
                            </w:r>
                          </w:p>
                          <w:p w14:paraId="574131DA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Focus on your qualifications and transferability of skills if you have limited direct experience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if you have limited previous experience for the position, discuss an experience where you learned new skills) </w:t>
                            </w:r>
                          </w:p>
                          <w:p w14:paraId="7B226BA8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728908B6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Concluding Paragraph (3-4 sentences) </w:t>
                            </w:r>
                          </w:p>
                          <w:p w14:paraId="0E20118D" w14:textId="77777777"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Restate your interest in the position </w:t>
                            </w:r>
                            <w:r>
                              <w:rPr>
                                <w:i/>
                                <w:iCs/>
                                <w:sz w:val="22"/>
                                <w:szCs w:val="22"/>
                              </w:rPr>
                              <w:t xml:space="preserve">(Tip: to show enthusiasm, e.g., I am excited about…) </w:t>
                            </w:r>
                          </w:p>
                          <w:p w14:paraId="7F4E0332" w14:textId="77777777"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When appropriate, add a follow-up statement; for example, I will contact you the week of Month/Day to follow-up on my application and address questions you may have </w:t>
                            </w:r>
                          </w:p>
                          <w:p w14:paraId="6EDD7F1C" w14:textId="77777777" w:rsidR="00C11369" w:rsidRDefault="00C11369" w:rsidP="00C11369">
                            <w:pPr>
                              <w:pStyle w:val="Default"/>
                              <w:spacing w:after="13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If you do not plan to follow-up on the application, include your contact information </w:t>
                            </w:r>
                          </w:p>
                          <w:p w14:paraId="42624F61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</w:t>
                            </w:r>
                            <w:r>
                              <w:rPr>
                                <w:rFonts w:ascii="Wingdings" w:hAnsi="Wingdings" w:cs="Wingdings"/>
                                <w:sz w:val="22"/>
                                <w:szCs w:val="22"/>
                              </w:rPr>
                              <w:t>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End document with a thank you/appreciation statement </w:t>
                            </w:r>
                          </w:p>
                          <w:p w14:paraId="508C1FF8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AB33DDE" w14:textId="77777777" w:rsidR="00C11369" w:rsidRDefault="00C11369" w:rsidP="00C11369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Sincerely, </w:t>
                            </w:r>
                          </w:p>
                          <w:p w14:paraId="1A6B9AD6" w14:textId="7C28EDDC" w:rsidR="006B4F70" w:rsidRPr="00596016" w:rsidRDefault="00C11369" w:rsidP="00C11369">
                            <w:pPr>
                              <w:jc w:val="both"/>
                              <w:rPr>
                                <w:rFonts w:ascii="Open Sans" w:hAnsi="Open Sans" w:cs="Open Sans"/>
                              </w:rPr>
                            </w:pPr>
                            <w:r>
                              <w:t>Your Name</w:t>
                            </w:r>
                          </w:p>
                        </w:txbxContent>
                      </wps:txbx>
                      <wps:bodyPr rot="0" vert="horz" wrap="square" lIns="457200" tIns="457200" rIns="457200" bIns="4572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79B4A" id="Text Box 2" o:spid="_x0000_s1029" type="#_x0000_t202" style="position:absolute;margin-left:0;margin-top:43.25pt;width:612pt;height:57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" stroked="f">
                <v:textbox inset="36pt,36pt,36pt,36pt">
                  <w:txbxContent>
                    <w:p w14:paraId="25C66AAA" w14:textId="493A056F" w:rsidR="00C11369" w:rsidRDefault="00C11369" w:rsidP="00C11369">
                      <w:pPr>
                        <w:pStyle w:val="Default"/>
                      </w:pPr>
                    </w:p>
                    <w:p w14:paraId="47F6D3F3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 xml:space="preserve">Date of application </w:t>
                      </w:r>
                    </w:p>
                    <w:p w14:paraId="632DE319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Recruiter Name/Contact </w:t>
                      </w:r>
                    </w:p>
                    <w:p w14:paraId="726E1D68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Recruiter Contact Title/Department </w:t>
                      </w:r>
                    </w:p>
                    <w:p w14:paraId="056B0B22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Organization Name </w:t>
                      </w:r>
                    </w:p>
                    <w:p w14:paraId="7696BDA3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Department Mailing Address </w:t>
                      </w:r>
                    </w:p>
                    <w:p w14:paraId="0FF60F74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utilize the employer contact information from the job/internship posting or research employer website to find hiring department’s contact information) </w:t>
                      </w:r>
                    </w:p>
                    <w:p w14:paraId="6DBB84B8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Dear Recruiter First/Last Name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>(Tip: recommended</w:t>
                      </w:r>
                      <w:r>
                        <w:rPr>
                          <w:sz w:val="22"/>
                          <w:szCs w:val="22"/>
                        </w:rPr>
                        <w:t xml:space="preserve">) or Dear Sir or Madam (if unsure of recruiter contact): </w:t>
                      </w:r>
                    </w:p>
                    <w:p w14:paraId="4DDF6DCB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Introductory Paragraph (3-5 sentences) </w:t>
                      </w:r>
                    </w:p>
                    <w:p w14:paraId="0F83F4C4" w14:textId="77777777"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Reference the employer and opportunity and how you learned about the position (website, networking, etc.) </w:t>
                      </w:r>
                    </w:p>
                    <w:p w14:paraId="5451CBE2" w14:textId="77777777"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Discuss your University, major, year of study/grad date, and/or relevant coursework </w:t>
                      </w:r>
                    </w:p>
                    <w:p w14:paraId="61077E48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Consider why you are applying for the position and discuss your interest and motivation for the opportunity </w:t>
                      </w:r>
                    </w:p>
                    <w:p w14:paraId="7784808C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14:paraId="31446662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review the posting and employer’s about us webpage for ideas) </w:t>
                      </w:r>
                    </w:p>
                    <w:p w14:paraId="28188A41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For an internship, write about your learning objectives for the experience </w:t>
                      </w:r>
                    </w:p>
                    <w:p w14:paraId="507CB27C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14:paraId="5AD814D7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Middle Paragraph(s) (3-5 sentences) </w:t>
                      </w:r>
                    </w:p>
                    <w:p w14:paraId="2EA4551F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write 2-3 multiple paragraphs with each focusing on a specific skill and/or experience) </w:t>
                      </w:r>
                    </w:p>
                    <w:p w14:paraId="71625801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include a statement that connects your skills/experiences back to the position/employer) </w:t>
                      </w:r>
                    </w:p>
                    <w:p w14:paraId="64D72515" w14:textId="77777777"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Review the job/internship posting and employer website and highlight your skills and past experiences that are the most applicable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complete a SWOT Analysis) </w:t>
                      </w:r>
                    </w:p>
                    <w:p w14:paraId="2CB6873F" w14:textId="77777777"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Remember experiences can be paid, unpaid/volunteer, internships, academic coursework/programs, study abroad, leadership roles, student organizations, community programs, and/or military training </w:t>
                      </w:r>
                    </w:p>
                    <w:p w14:paraId="716F55F3" w14:textId="77777777" w:rsidR="00C11369" w:rsidRDefault="00C11369" w:rsidP="00C11369">
                      <w:pPr>
                        <w:pStyle w:val="Default"/>
                        <w:spacing w:after="1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Provide specific and detailed examples of your experiences and accomplishments </w:t>
                      </w:r>
                    </w:p>
                    <w:p w14:paraId="574131DA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Focus on your qualifications and transferability of skills if you have limited direct experience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if you have limited previous experience for the position, discuss an experience where you learned new skills) </w:t>
                      </w:r>
                    </w:p>
                    <w:p w14:paraId="7B226BA8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14:paraId="728908B6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Concluding Paragraph (3-4 sentences) </w:t>
                      </w:r>
                    </w:p>
                    <w:p w14:paraId="0E20118D" w14:textId="77777777"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Restate your interest in the position </w:t>
                      </w:r>
                      <w:r>
                        <w:rPr>
                          <w:i/>
                          <w:iCs/>
                          <w:sz w:val="22"/>
                          <w:szCs w:val="22"/>
                        </w:rPr>
                        <w:t xml:space="preserve">(Tip: to show enthusiasm, e.g., I am excited about…) </w:t>
                      </w:r>
                    </w:p>
                    <w:p w14:paraId="7F4E0332" w14:textId="77777777"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When appropriate, add a follow-up statement; for example, I will contact you the week of Month/Day to follow-up on my application and address questions you may have </w:t>
                      </w:r>
                    </w:p>
                    <w:p w14:paraId="6EDD7F1C" w14:textId="77777777" w:rsidR="00C11369" w:rsidRDefault="00C11369" w:rsidP="00C11369">
                      <w:pPr>
                        <w:pStyle w:val="Default"/>
                        <w:spacing w:after="13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If you do not plan to follow-up on the application, include your contact information </w:t>
                      </w:r>
                    </w:p>
                    <w:p w14:paraId="42624F61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</w:t>
                      </w:r>
                      <w:r>
                        <w:rPr>
                          <w:rFonts w:ascii="Wingdings" w:hAnsi="Wingdings" w:cs="Wingdings"/>
                          <w:sz w:val="22"/>
                          <w:szCs w:val="22"/>
                        </w:rPr>
                        <w:t></w:t>
                      </w:r>
                      <w:r>
                        <w:rPr>
                          <w:sz w:val="22"/>
                          <w:szCs w:val="22"/>
                        </w:rPr>
                        <w:t xml:space="preserve">End document with a thank you/appreciation statement </w:t>
                      </w:r>
                    </w:p>
                    <w:p w14:paraId="508C1FF8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</w:p>
                    <w:p w14:paraId="2AB33DDE" w14:textId="77777777" w:rsidR="00C11369" w:rsidRDefault="00C11369" w:rsidP="00C11369">
                      <w:pPr>
                        <w:pStyle w:val="Default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Sincerely, </w:t>
                      </w:r>
                    </w:p>
                    <w:p w14:paraId="1A6B9AD6" w14:textId="7C28EDDC" w:rsidR="006B4F70" w:rsidRPr="00596016" w:rsidRDefault="00C11369" w:rsidP="00C11369">
                      <w:pPr>
                        <w:jc w:val="both"/>
                        <w:rPr>
                          <w:rFonts w:ascii="Open Sans" w:hAnsi="Open Sans" w:cs="Open Sans"/>
                        </w:rPr>
                      </w:pPr>
                      <w:r>
                        <w:t>Your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74B252" w14:textId="6E3D74BB" w:rsidR="006B4F70" w:rsidRDefault="006B4F70">
      <w:r>
        <w:br w:type="page"/>
      </w:r>
    </w:p>
    <w:p w14:paraId="5DEE488E" w14:textId="151BC2B1" w:rsidR="00596016" w:rsidRDefault="006B4F70" w:rsidP="00796B89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81A53A" wp14:editId="7510DFB6">
                <wp:simplePos x="0" y="0"/>
                <wp:positionH relativeFrom="column">
                  <wp:posOffset>0</wp:posOffset>
                </wp:positionH>
                <wp:positionV relativeFrom="paragraph">
                  <wp:posOffset>6824</wp:posOffset>
                </wp:positionV>
                <wp:extent cx="7772400" cy="10047158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47158"/>
                          <a:chOff x="0" y="6824"/>
                          <a:chExt cx="7772400" cy="10047158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13808"/>
                            <a:ext cx="7772400" cy="7359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Open Sans" w:hAnsi="Open Sans" w:cs="Open Sans"/>
                                </w:r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p w14:paraId="0FE9454F" w14:textId="77777777" w:rsidR="00596016" w:rsidRPr="00596016" w:rsidRDefault="00596016" w:rsidP="00596016">
                                  <w:pPr>
                                    <w:jc w:val="both"/>
                                    <w:rPr>
                                      <w:rFonts w:ascii="Open Sans" w:hAnsi="Open Sans" w:cs="Open Sans"/>
                                    </w:rPr>
                                  </w:pPr>
                                  <w:r w:rsidRPr="00596016">
                                    <w:rPr>
                                      <w:rFonts w:ascii="Open Sans" w:hAnsi="Open Sans" w:cs="Open Sans"/>
                                    </w:rPr>
                                    <w:t>[Grab your reader’s attention with a great quote from the document or use this space to emphasize a key point. To place this text box anywhere on the page, just drag it.]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457200" tIns="457200" rIns="457200" bIns="457200" anchor="t" anchorCtr="0"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0" y="6824"/>
                            <a:ext cx="7772400" cy="10047158"/>
                            <a:chOff x="0" y="-88871"/>
                            <a:chExt cx="7772400" cy="10047969"/>
                          </a:xfrm>
                        </wpg:grpSpPr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-88871"/>
                              <a:ext cx="7772400" cy="2130552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CCBA12" w14:textId="77777777" w:rsidR="006B4F70" w:rsidRDefault="006B4F70" w:rsidP="006B4F70">
                                <w:pPr>
                                  <w:jc w:val="center"/>
                                  <w:rPr>
                                    <w:rFonts w:ascii="Calibri" w:hAnsi="Calibri"/>
                                    <w:b/>
                                  </w:rPr>
                                </w:pPr>
                              </w:p>
                              <w:p w14:paraId="6D0B3CF2" w14:textId="77777777" w:rsidR="006B4F70" w:rsidRDefault="006B4F70" w:rsidP="006B4F7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pacing w:val="20"/>
                                    <w:sz w:val="104"/>
                                    <w:szCs w:val="104"/>
                                  </w:rPr>
                                </w:pPr>
                                <w:r w:rsidRPr="00066784"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pacing w:val="20"/>
                                    <w:sz w:val="104"/>
                                    <w:szCs w:val="104"/>
                                  </w:rPr>
                                  <w:t>LISA MAY</w:t>
                                </w:r>
                              </w:p>
                              <w:p w14:paraId="632E0C38" w14:textId="77777777" w:rsidR="006B4F70" w:rsidRPr="00066784" w:rsidRDefault="006B4F70" w:rsidP="006B4F7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Open Sans" w:hAnsi="Open Sans" w:cs="Open Sans"/>
                                    <w:b/>
                                    <w:color w:val="FFFFFF" w:themeColor="background1"/>
                                    <w:spacing w:val="20"/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7897A75E" w14:textId="77777777" w:rsidR="006B4F70" w:rsidRPr="00BF01BE" w:rsidRDefault="006B4F70" w:rsidP="006B4F70">
                                <w:pPr>
                                  <w:jc w:val="center"/>
                                  <w:rPr>
                                    <w:rFonts w:cs="Open Sans"/>
                                    <w:b/>
                                    <w:color w:val="FFFFFF" w:themeColor="background1"/>
                                    <w:spacing w:val="90"/>
                                    <w:sz w:val="36"/>
                                    <w:szCs w:val="36"/>
                                  </w:rPr>
                                </w:pPr>
                                <w:r w:rsidRPr="00BF01BE">
                                  <w:rPr>
                                    <w:rFonts w:cs="Open Sans"/>
                                    <w:b/>
                                    <w:color w:val="FFFFFF" w:themeColor="background1"/>
                                    <w:spacing w:val="90"/>
                                    <w:sz w:val="36"/>
                                    <w:szCs w:val="36"/>
                                  </w:rPr>
                                  <w:t>RESEARCH  MANAGER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9437890"/>
                              <a:ext cx="7772400" cy="521208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CFCB7FB" w14:textId="77777777" w:rsidR="006B4F70" w:rsidRPr="00066784" w:rsidRDefault="006B4F70" w:rsidP="006B4F70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066784"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LINKEDIN.COM/LISAMMAY  | </w:t>
                                </w:r>
                                <w:r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Pr="00066784"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509 499 1070  |</w:t>
                                </w:r>
                                <w:r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Pr="00066784">
                                  <w:rPr>
                                    <w:rFonts w:ascii="Open Sans Light" w:hAnsi="Open Sans Light" w:cs="Open Sans"/>
                                    <w:color w:val="FFFFFF" w:themeColor="background1"/>
                                    <w:spacing w:val="40"/>
                                    <w:w w:val="111"/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MAY.LISA2@GMAIL.COM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81A53A" id="Group 21" o:spid="_x0000_s1030" style="position:absolute;margin-left:0;margin-top:.55pt;width:612pt;height:791.1pt;z-index:251662336;mso-height-relative:margin" coordorigin=",68" coordsize="77724,100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">
                <v:shape id="_x0000_s1031" type="#_x0000_t202" style="position:absolute;top:21138;width:77724;height:73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Qw8MA&#10;AADcAAAADwAAAGRycy9kb3ducmV2LnhtbESPQWsCMRSE70L/Q3iF3jSrLSrrRpGC2KPa4vm5eSbL&#10;bl62m6hbf31TKHgcZuYbplj1rhFX6kLlWcF4lIEgLr2u2Cj4+twM5yBCRNbYeCYFPxRgtXwaFJhr&#10;f+M9XQ/RiAThkKMCG2ObSxlKSw7DyLfEyTv7zmFMsjNSd3hLcNfISZZNpcOK04LFlt4tlfXh4hRs&#10;ad8ca6PvLX6/vW7XmfEnu1Pq5blfL0BE6uMj/N/+0Aom4xn8nUlHQC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aQw8MAAADcAAAADwAAAAAAAAAAAAAAAACYAgAAZHJzL2Rv&#10;d25yZXYueG1sUEsFBgAAAAAEAAQA9QAAAIgDAAAAAA==&#10;" stroked="f">
                  <v:textbox inset="36pt,36pt,36pt,36pt">
                    <w:txbxContent>
                      <w:sdt>
                        <w:sdtPr>
                          <w:rPr>
                            <w:rFonts w:ascii="Open Sans" w:hAnsi="Open Sans" w:cs="Open Sans"/>
                          </w:r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p w14:paraId="0FE9454F" w14:textId="77777777" w:rsidR="00596016" w:rsidRPr="00596016" w:rsidRDefault="00596016" w:rsidP="00596016">
                            <w:pPr>
                              <w:jc w:val="both"/>
                              <w:rPr>
                                <w:rFonts w:ascii="Open Sans" w:hAnsi="Open Sans" w:cs="Open Sans"/>
                              </w:rPr>
                            </w:pPr>
                            <w:r w:rsidRPr="00596016">
                              <w:rPr>
                                <w:rFonts w:ascii="Open Sans" w:hAnsi="Open Sans" w:cs="Open Sans"/>
                              </w:rPr>
                              <w:t>[Grab your reader’s attention with a great quote from the document or use this space to emphasize a key point. To place this text box anywhere on the page, just drag it.]</w:t>
                            </w:r>
                          </w:p>
                        </w:sdtContent>
                      </w:sdt>
                    </w:txbxContent>
                  </v:textbox>
                </v:shape>
                <v:group id="Group 17" o:spid="_x0000_s1032" style="position:absolute;top:68;width:77724;height:100471" coordorigin=",-888" coordsize="77724,100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_x0000_s1033" type="#_x0000_t202" style="position:absolute;top:-888;width:77724;height:213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escQA&#10;AADbAAAADwAAAGRycy9kb3ducmV2LnhtbESPQU8CMRCF7yb8h2ZIvEkXD8YsFEIkIFEPAsbz0I67&#10;G7bTTVtg5dczBxNv8zLve/NmOu99q84UUxPYwHhUgCK2wTVcGfjarx6eQaWM7LANTAZ+KcF8Nrib&#10;YunChbd03uVKSQinEg3UOXel1snW5DGNQkcsu58QPWaRsdIu4kXCfasfi+JJe2xYLtTY0UtN9rg7&#10;eanx5v3r8vBdjN/t+hqijZ+Lj4Mx98N+MQGVqc//5j9644STsvKLDK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5HrHEAAAA2wAAAA8AAAAAAAAAAAAAAAAAmAIAAGRycy9k&#10;b3ducmV2LnhtbFBLBQYAAAAABAAEAPUAAACJAwAAAAA=&#10;" fillcolor="red" stroked="f">
                    <v:textbox>
                      <w:txbxContent>
                        <w:p w14:paraId="74CCBA12" w14:textId="77777777" w:rsidR="006B4F70" w:rsidRDefault="006B4F70" w:rsidP="006B4F70">
                          <w:pPr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</w:p>
                        <w:p w14:paraId="6D0B3CF2" w14:textId="77777777" w:rsidR="006B4F70" w:rsidRDefault="006B4F70" w:rsidP="006B4F70">
                          <w:pPr>
                            <w:spacing w:after="0" w:line="240" w:lineRule="auto"/>
                            <w:jc w:val="center"/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pacing w:val="20"/>
                              <w:sz w:val="104"/>
                              <w:szCs w:val="104"/>
                            </w:rPr>
                          </w:pPr>
                          <w:r w:rsidRPr="00066784"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pacing w:val="20"/>
                              <w:sz w:val="104"/>
                              <w:szCs w:val="104"/>
                            </w:rPr>
                            <w:t>LISA MAY</w:t>
                          </w:r>
                        </w:p>
                        <w:p w14:paraId="632E0C38" w14:textId="77777777" w:rsidR="006B4F70" w:rsidRPr="00066784" w:rsidRDefault="006B4F70" w:rsidP="006B4F70">
                          <w:pPr>
                            <w:spacing w:after="0" w:line="240" w:lineRule="auto"/>
                            <w:jc w:val="center"/>
                            <w:rPr>
                              <w:rFonts w:ascii="Open Sans" w:hAnsi="Open Sans" w:cs="Open Sans"/>
                              <w:b/>
                              <w:color w:val="FFFFFF" w:themeColor="background1"/>
                              <w:spacing w:val="20"/>
                              <w:sz w:val="16"/>
                              <w:szCs w:val="16"/>
                            </w:rPr>
                          </w:pPr>
                        </w:p>
                        <w:p w14:paraId="7897A75E" w14:textId="77777777" w:rsidR="006B4F70" w:rsidRPr="00BF01BE" w:rsidRDefault="006B4F70" w:rsidP="006B4F70">
                          <w:pPr>
                            <w:jc w:val="center"/>
                            <w:rPr>
                              <w:rFonts w:cs="Open Sans"/>
                              <w:b/>
                              <w:color w:val="FFFFFF" w:themeColor="background1"/>
                              <w:spacing w:val="90"/>
                              <w:sz w:val="36"/>
                              <w:szCs w:val="36"/>
                            </w:rPr>
                          </w:pPr>
                          <w:r w:rsidRPr="00BF01BE">
                            <w:rPr>
                              <w:rFonts w:cs="Open Sans"/>
                              <w:b/>
                              <w:color w:val="FFFFFF" w:themeColor="background1"/>
                              <w:spacing w:val="90"/>
                              <w:sz w:val="36"/>
                              <w:szCs w:val="36"/>
                            </w:rPr>
                            <w:t>RESEARCH  MANAGER</w:t>
                          </w:r>
                        </w:p>
                      </w:txbxContent>
                    </v:textbox>
                  </v:shape>
                  <v:shape id="_x0000_s1034" type="#_x0000_t202" style="position:absolute;top:94378;width:77724;height:52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GnKsAA&#10;AADbAAAADwAAAGRycy9kb3ducmV2LnhtbERPTWsCMRC9F/wPYQRvNasHbVejiCB4Eal1qcdhM24W&#10;k8m6ibr++0Yo9DaP9znzZeesuFMbas8KRsMMBHHpdc2VguP35v0DRIjIGq1nUvCkAMtF722OufYP&#10;/qL7IVYihXDIUYGJscmlDKUhh2HoG+LEnX3rMCbYVlK3+Ejhzspxlk2kw5pTg8GG1obKy+HmFBTG&#10;7Iqr0VMrf+zxZPfXNRUTpQb9bjUDEamL/+I/91an+Z/w+iUdIB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GnKsAAAADbAAAADwAAAAAAAAAAAAAAAACYAgAAZHJzL2Rvd25y&#10;ZXYueG1sUEsFBgAAAAAEAAQA9QAAAIUDAAAAAA==&#10;" fillcolor="red" stroked="f">
                    <v:textbox>
                      <w:txbxContent>
                        <w:p w14:paraId="6CFCB7FB" w14:textId="77777777" w:rsidR="006B4F70" w:rsidRPr="00066784" w:rsidRDefault="006B4F70" w:rsidP="006B4F70">
                          <w:pPr>
                            <w:spacing w:after="0" w:line="240" w:lineRule="auto"/>
                            <w:jc w:val="center"/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066784"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LINKEDIN.COM/LISAMMAY  | </w:t>
                          </w:r>
                          <w:r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Pr="00066784"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509 499 1070  |</w:t>
                          </w:r>
                          <w:r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Pr="00066784">
                            <w:rPr>
                              <w:rFonts w:ascii="Open Sans Light" w:hAnsi="Open Sans Light" w:cs="Open Sans"/>
                              <w:color w:val="FFFFFF" w:themeColor="background1"/>
                              <w:spacing w:val="40"/>
                              <w:w w:val="111"/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MAY.LISA2@GMAIL.COM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68D963A" w14:textId="7A185440" w:rsidR="006B4F70" w:rsidRDefault="006B4F70" w:rsidP="00796B89">
      <w:pPr>
        <w:spacing w:line="240" w:lineRule="auto"/>
      </w:pPr>
    </w:p>
    <w:p w14:paraId="46E4184E" w14:textId="3AE1B7C2" w:rsidR="006B4F70" w:rsidRDefault="006B4F70">
      <w:r>
        <w:br w:type="page"/>
      </w:r>
    </w:p>
    <w:p w14:paraId="009039FC" w14:textId="7A83BF1D" w:rsidR="006B4F70" w:rsidRPr="00BF01BE" w:rsidRDefault="006B4F70" w:rsidP="006B4F70">
      <w:pPr>
        <w:jc w:val="center"/>
        <w:rPr>
          <w:rFonts w:cs="Open Sans"/>
          <w:b/>
          <w:color w:val="FFFFFF" w:themeColor="background1"/>
          <w:spacing w:val="90"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9BED43" wp14:editId="7B222628">
                <wp:simplePos x="0" y="0"/>
                <wp:positionH relativeFrom="column">
                  <wp:posOffset>-30</wp:posOffset>
                </wp:positionH>
                <wp:positionV relativeFrom="paragraph">
                  <wp:posOffset>-20910</wp:posOffset>
                </wp:positionV>
                <wp:extent cx="7772400" cy="2130340"/>
                <wp:effectExtent l="0" t="0" r="0" b="381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213034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C25DD" w14:textId="77777777" w:rsidR="006B4F70" w:rsidRDefault="006B4F70" w:rsidP="006B4F70">
                            <w:pPr>
                              <w:jc w:val="center"/>
                              <w:rPr>
                                <w:rFonts w:ascii="Calibri" w:hAnsi="Calibri"/>
                                <w:b/>
                              </w:rPr>
                            </w:pPr>
                          </w:p>
                          <w:p w14:paraId="7CC5745C" w14:textId="77777777" w:rsidR="006B4F70" w:rsidRDefault="006B4F70" w:rsidP="006B4F7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</w:pPr>
                            <w:r w:rsidRPr="00066784"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04"/>
                                <w:szCs w:val="104"/>
                              </w:rPr>
                              <w:t>LISA MAY</w:t>
                            </w:r>
                          </w:p>
                          <w:p w14:paraId="3E0DEEF9" w14:textId="77777777" w:rsidR="006B4F70" w:rsidRPr="00066784" w:rsidRDefault="006B4F70" w:rsidP="006B4F70">
                            <w:pPr>
                              <w:spacing w:after="0" w:line="240" w:lineRule="auto"/>
                              <w:jc w:val="center"/>
                              <w:rPr>
                                <w:rFonts w:ascii="Open Sans" w:hAnsi="Open Sans" w:cs="Open Sans"/>
                                <w:b/>
                                <w:color w:val="FFFFFF" w:themeColor="background1"/>
                                <w:spacing w:val="20"/>
                                <w:sz w:val="16"/>
                                <w:szCs w:val="16"/>
                              </w:rPr>
                            </w:pPr>
                          </w:p>
                          <w:p w14:paraId="3795A28B" w14:textId="77777777" w:rsidR="006B4F70" w:rsidRPr="00BF01BE" w:rsidRDefault="006B4F70" w:rsidP="006B4F70">
                            <w:pPr>
                              <w:jc w:val="center"/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</w:pPr>
                            <w:r w:rsidRPr="00BF01BE">
                              <w:rPr>
                                <w:rFonts w:cs="Open Sans"/>
                                <w:b/>
                                <w:color w:val="FFFFFF" w:themeColor="background1"/>
                                <w:spacing w:val="90"/>
                                <w:sz w:val="36"/>
                                <w:szCs w:val="36"/>
                              </w:rPr>
                              <w:t>RESEARCH 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BED43" id="_x0000_s1035" type="#_x0000_t202" style="position:absolute;left:0;text-align:left;margin-left:0;margin-top:-1.65pt;width:612pt;height:16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" fillcolor="red" stroked="f">
                <v:textbox>
                  <w:txbxContent>
                    <w:p w14:paraId="737C25DD" w14:textId="77777777" w:rsidR="006B4F70" w:rsidRDefault="006B4F70" w:rsidP="006B4F70">
                      <w:pPr>
                        <w:jc w:val="center"/>
                        <w:rPr>
                          <w:rFonts w:ascii="Calibri" w:hAnsi="Calibri"/>
                          <w:b/>
                        </w:rPr>
                      </w:pPr>
                    </w:p>
                    <w:p w14:paraId="7CC5745C" w14:textId="77777777" w:rsidR="006B4F70" w:rsidRDefault="006B4F70" w:rsidP="006B4F7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</w:pPr>
                      <w:r w:rsidRPr="00066784"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04"/>
                          <w:szCs w:val="104"/>
                        </w:rPr>
                        <w:t>LISA MAY</w:t>
                      </w:r>
                    </w:p>
                    <w:p w14:paraId="3E0DEEF9" w14:textId="77777777" w:rsidR="006B4F70" w:rsidRPr="00066784" w:rsidRDefault="006B4F70" w:rsidP="006B4F70">
                      <w:pPr>
                        <w:spacing w:after="0" w:line="240" w:lineRule="auto"/>
                        <w:jc w:val="center"/>
                        <w:rPr>
                          <w:rFonts w:ascii="Open Sans" w:hAnsi="Open Sans" w:cs="Open Sans"/>
                          <w:b/>
                          <w:color w:val="FFFFFF" w:themeColor="background1"/>
                          <w:spacing w:val="20"/>
                          <w:sz w:val="16"/>
                          <w:szCs w:val="16"/>
                        </w:rPr>
                      </w:pPr>
                    </w:p>
                    <w:p w14:paraId="3795A28B" w14:textId="77777777" w:rsidR="006B4F70" w:rsidRPr="00BF01BE" w:rsidRDefault="006B4F70" w:rsidP="006B4F70">
                      <w:pPr>
                        <w:jc w:val="center"/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</w:pPr>
                      <w:r w:rsidRPr="00BF01BE">
                        <w:rPr>
                          <w:rFonts w:cs="Open Sans"/>
                          <w:b/>
                          <w:color w:val="FFFFFF" w:themeColor="background1"/>
                          <w:spacing w:val="90"/>
                          <w:sz w:val="36"/>
                          <w:szCs w:val="36"/>
                        </w:rPr>
                        <w:t>RESEARCH  MANAGER</w:t>
                      </w:r>
                    </w:p>
                  </w:txbxContent>
                </v:textbox>
              </v:shape>
            </w:pict>
          </mc:Fallback>
        </mc:AlternateContent>
      </w:r>
      <w:r w:rsidRPr="00BF01BE">
        <w:rPr>
          <w:rFonts w:cs="Open Sans"/>
          <w:b/>
          <w:color w:val="FFFFFF" w:themeColor="background1"/>
          <w:spacing w:val="90"/>
          <w:sz w:val="36"/>
          <w:szCs w:val="36"/>
        </w:rPr>
        <w:t>RESEARCH  MANAGER</w:t>
      </w:r>
    </w:p>
    <w:p w14:paraId="1962478E" w14:textId="0DE08197" w:rsidR="00596016" w:rsidRDefault="006B4F70" w:rsidP="00796B89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D9EE4F" wp14:editId="1E46B672">
                <wp:simplePos x="0" y="0"/>
                <wp:positionH relativeFrom="column">
                  <wp:posOffset>-3175</wp:posOffset>
                </wp:positionH>
                <wp:positionV relativeFrom="paragraph">
                  <wp:posOffset>9129234</wp:posOffset>
                </wp:positionV>
                <wp:extent cx="7772400" cy="52070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5207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78BF9" w14:textId="77777777" w:rsidR="006B4F70" w:rsidRPr="00066784" w:rsidRDefault="006B4F70" w:rsidP="006B4F70">
                            <w:pPr>
                              <w:spacing w:after="0" w:line="240" w:lineRule="auto"/>
                              <w:jc w:val="center"/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LINKEDIN.COM/LISAMMAY  | </w:t>
                            </w:r>
                            <w:r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509 499 1070  |</w:t>
                            </w:r>
                            <w:r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066784">
                              <w:rPr>
                                <w:rFonts w:ascii="Open Sans Light" w:hAnsi="Open Sans Light" w:cs="Open Sans"/>
                                <w:color w:val="FFFFFF" w:themeColor="background1"/>
                                <w:spacing w:val="40"/>
                                <w:w w:val="111"/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MAY.LISA2@GMAIL.COM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9EE4F" id="_x0000_s1036" type="#_x0000_t202" style="position:absolute;margin-left:-.25pt;margin-top:718.85pt;width:612pt;height:4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" fillcolor="red" stroked="f">
                <v:textbox>
                  <w:txbxContent>
                    <w:p w14:paraId="61778BF9" w14:textId="77777777" w:rsidR="006B4F70" w:rsidRPr="00066784" w:rsidRDefault="006B4F70" w:rsidP="006B4F70">
                      <w:pPr>
                        <w:spacing w:after="0" w:line="240" w:lineRule="auto"/>
                        <w:jc w:val="center"/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LINKEDIN.COM/LISAMMAY  | </w:t>
                      </w:r>
                      <w:r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509 499 1070  |</w:t>
                      </w:r>
                      <w:r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066784">
                        <w:rPr>
                          <w:rFonts w:ascii="Open Sans Light" w:hAnsi="Open Sans Light" w:cs="Open Sans"/>
                          <w:color w:val="FFFFFF" w:themeColor="background1"/>
                          <w:spacing w:val="40"/>
                          <w:w w:val="111"/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MAY.LISA2@GMAIL.COM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CE668B3" wp14:editId="78D82A49">
                <wp:simplePos x="0" y="0"/>
                <wp:positionH relativeFrom="column">
                  <wp:posOffset>0</wp:posOffset>
                </wp:positionH>
                <wp:positionV relativeFrom="paragraph">
                  <wp:posOffset>356879</wp:posOffset>
                </wp:positionV>
                <wp:extent cx="7772400" cy="735965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72400" cy="735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Fonts w:ascii="Open Sans" w:hAnsi="Open Sans" w:cs="Open Sans"/>
                              </w:rPr>
                              <w:id w:val="-1696685891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294CA107" w14:textId="77777777" w:rsidR="006B4F70" w:rsidRPr="00596016" w:rsidRDefault="006B4F70" w:rsidP="006B4F70">
                                <w:pPr>
                                  <w:jc w:val="both"/>
                                  <w:rPr>
                                    <w:rFonts w:ascii="Open Sans" w:hAnsi="Open Sans" w:cs="Open Sans"/>
                                  </w:rPr>
                                </w:pPr>
                                <w:r w:rsidRPr="00596016">
                                  <w:rPr>
                                    <w:rFonts w:ascii="Open Sans" w:hAnsi="Open Sans" w:cs="Open Sans"/>
                                  </w:rPr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457200" tIns="457200" rIns="457200" bIns="4572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68B3" id="_x0000_s1037" type="#_x0000_t202" style="position:absolute;margin-left:0;margin-top:28.1pt;width:612pt;height:579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" stroked="f">
                <v:textbox inset="36pt,36pt,36pt,36pt">
                  <w:txbxContent>
                    <w:sdt>
                      <w:sdtPr>
                        <w:rPr>
                          <w:rFonts w:ascii="Open Sans" w:hAnsi="Open Sans" w:cs="Open Sans"/>
                        </w:rPr>
                        <w:id w:val="-1696685891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294CA107" w14:textId="77777777" w:rsidR="006B4F70" w:rsidRPr="00596016" w:rsidRDefault="006B4F70" w:rsidP="006B4F70">
                          <w:pPr>
                            <w:jc w:val="both"/>
                            <w:rPr>
                              <w:rFonts w:ascii="Open Sans" w:hAnsi="Open Sans" w:cs="Open Sans"/>
                            </w:rPr>
                          </w:pPr>
                          <w:r w:rsidRPr="00596016">
                            <w:rPr>
                              <w:rFonts w:ascii="Open Sans" w:hAnsi="Open Sans" w:cs="Open Sans"/>
                            </w:rPr>
                            <w:t>[Grab your reader’s attention with a great quote from the document or use this space to emphasize a key point. To place this text box anywhere on the page, just drag it.]</w:t>
                          </w:r>
                        </w:p>
                      </w:sdtContent>
                    </w:sdt>
                  </w:txbxContent>
                </v:textbox>
                <w10:wrap type="square"/>
              </v:shape>
            </w:pict>
          </mc:Fallback>
        </mc:AlternateContent>
      </w:r>
    </w:p>
    <w:sectPr w:rsidR="00596016" w:rsidSect="00B2052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F63B862-2735-46E2-8A2B-5E97C25DE743}"/>
    <w:embedBold r:id="rId2" w:fontKey="{5964D9DD-355A-495B-BD49-819163C5E2C2}"/>
    <w:embedItalic r:id="rId3" w:fontKey="{A94B1DD0-E28F-4852-9021-8F9613D936C1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2EDCF76D-D684-493B-98B0-908B6834707C}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5" w:fontKey="{72F73715-A125-4FE8-AE16-4A28D51F7DD0}"/>
    <w:embedBold r:id="rId6" w:fontKey="{86FA83A0-58DA-41C3-8010-5CCE7CF83A5B}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  <w:embedRegular r:id="rId7" w:fontKey="{FFB3B4B8-FED7-4088-BC6F-AB4BBF54E6C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774E4337-056E-47FB-A8ED-9741F5B5FA2B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90314"/>
    <w:multiLevelType w:val="hybridMultilevel"/>
    <w:tmpl w:val="9C5C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A59BF"/>
    <w:multiLevelType w:val="multilevel"/>
    <w:tmpl w:val="953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4369F"/>
    <w:multiLevelType w:val="hybridMultilevel"/>
    <w:tmpl w:val="57EC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C74AE"/>
    <w:multiLevelType w:val="hybridMultilevel"/>
    <w:tmpl w:val="F5FEA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6D2841"/>
    <w:multiLevelType w:val="hybridMultilevel"/>
    <w:tmpl w:val="E0C46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14125F"/>
    <w:multiLevelType w:val="multilevel"/>
    <w:tmpl w:val="D0B4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E633E0"/>
    <w:multiLevelType w:val="hybridMultilevel"/>
    <w:tmpl w:val="B7083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D53"/>
    <w:rsid w:val="0005237F"/>
    <w:rsid w:val="00066784"/>
    <w:rsid w:val="001F1288"/>
    <w:rsid w:val="002F54E2"/>
    <w:rsid w:val="00304DF3"/>
    <w:rsid w:val="003D35AA"/>
    <w:rsid w:val="004F1C85"/>
    <w:rsid w:val="00562D53"/>
    <w:rsid w:val="00596016"/>
    <w:rsid w:val="00623E66"/>
    <w:rsid w:val="006B4F70"/>
    <w:rsid w:val="006D5566"/>
    <w:rsid w:val="00785074"/>
    <w:rsid w:val="00796B89"/>
    <w:rsid w:val="00885C4B"/>
    <w:rsid w:val="00A74608"/>
    <w:rsid w:val="00B2052F"/>
    <w:rsid w:val="00B86128"/>
    <w:rsid w:val="00BF01BE"/>
    <w:rsid w:val="00BF60C2"/>
    <w:rsid w:val="00C11369"/>
    <w:rsid w:val="00C531A0"/>
    <w:rsid w:val="00D320F3"/>
    <w:rsid w:val="00E65722"/>
    <w:rsid w:val="00E878C0"/>
    <w:rsid w:val="00F90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88BED"/>
  <w15:docId w15:val="{F105F4FA-1387-45D5-9C12-6C530C63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1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1C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C85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DefaultParagraphFont"/>
    <w:rsid w:val="00304DF3"/>
  </w:style>
  <w:style w:type="paragraph" w:styleId="ListParagraph">
    <w:name w:val="List Paragraph"/>
    <w:basedOn w:val="Normal"/>
    <w:uiPriority w:val="34"/>
    <w:qFormat/>
    <w:rsid w:val="00304DF3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C531A0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6784"/>
    <w:rPr>
      <w:color w:val="0563C1" w:themeColor="hyperlink"/>
      <w:u w:val="single"/>
    </w:rPr>
  </w:style>
  <w:style w:type="paragraph" w:customStyle="1" w:styleId="Default">
    <w:name w:val="Default"/>
    <w:rsid w:val="00C1136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1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E13D0F0-1E98-4499-99B8-C6CDFE9E7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OCHINCover1</Template>
  <TotalTime>0</TotalTime>
  <Pages>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dc:description/>
  <cp:lastModifiedBy>Lisa</cp:lastModifiedBy>
  <cp:revision>2</cp:revision>
  <cp:lastPrinted>2017-02-16T01:01:00Z</cp:lastPrinted>
  <dcterms:created xsi:type="dcterms:W3CDTF">2017-02-23T23:41:00Z</dcterms:created>
  <dcterms:modified xsi:type="dcterms:W3CDTF">2017-02-23T23:41:00Z</dcterms:modified>
</cp:coreProperties>
</file>