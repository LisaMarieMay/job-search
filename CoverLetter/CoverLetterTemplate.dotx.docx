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74608" w:rsidRDefault="00623E66" w:rsidP="00796B89">
      <w:pPr>
        <w:spacing w:line="240" w:lineRule="auto"/>
      </w:pPr>
      <w:r>
        <w:t xml:space="preserve">  </w:t>
      </w:r>
    </w:p>
    <w:p w:rsidR="00596016" w:rsidRDefault="00596016" w:rsidP="00796B89">
      <w:pPr>
        <w:spacing w:line="240" w:lineRule="auto"/>
      </w:pPr>
    </w:p>
    <w:p w:rsidR="00596016" w:rsidRDefault="00596016" w:rsidP="00796B89">
      <w:pPr>
        <w:spacing w:line="240" w:lineRule="auto"/>
      </w:pPr>
    </w:p>
    <w:p w:rsidR="00596016" w:rsidRDefault="00596016" w:rsidP="00796B89">
      <w:pPr>
        <w:spacing w:line="240" w:lineRule="auto"/>
      </w:pPr>
    </w:p>
    <w:p w:rsidR="00596016" w:rsidRDefault="00596016" w:rsidP="00796B89">
      <w:pPr>
        <w:spacing w:line="240" w:lineRule="auto"/>
      </w:pPr>
    </w:p>
    <w:p w:rsidR="00596016" w:rsidRDefault="00596016" w:rsidP="00796B89">
      <w:pPr>
        <w:spacing w:line="240" w:lineRule="auto"/>
      </w:pPr>
    </w:p>
    <w:p w:rsidR="006B4F70" w:rsidRDefault="00812578" w:rsidP="00796B89">
      <w:pPr>
        <w:spacing w:line="240" w:lineRule="auto"/>
      </w:pPr>
      <w:bookmarkStart w:id="0" w:name="_GoBack"/>
      <w:bookmarkEnd w:id="0"/>
      <w:r>
        <w:rPr>
          <w:noProof/>
        </w:rPr>
        <mc:AlternateContent>
          <mc:Choice Requires="wps">
            <w:drawing>
              <wp:anchor distT="45720" distB="45720" distL="114300" distR="114300" simplePos="0" relativeHeight="251645952" behindDoc="0" locked="0" layoutInCell="1" allowOverlap="1" wp14:anchorId="36A79B4A" wp14:editId="63A026FE">
                <wp:simplePos x="0" y="0"/>
                <wp:positionH relativeFrom="column">
                  <wp:posOffset>0</wp:posOffset>
                </wp:positionH>
                <wp:positionV relativeFrom="paragraph">
                  <wp:posOffset>515924</wp:posOffset>
                </wp:positionV>
                <wp:extent cx="7772400" cy="7359650"/>
                <wp:effectExtent l="0" t="0" r="0" b="0"/>
                <wp:wrapSquare wrapText="bothSides"/>
                <wp:docPr id="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772400" cy="7359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11369" w:rsidRDefault="00C11369" w:rsidP="00C11369">
                            <w:pPr>
                              <w:pStyle w:val="Default"/>
                            </w:pPr>
                          </w:p>
                          <w:p w:rsidR="00C11369" w:rsidRDefault="00C11369" w:rsidP="00C11369">
                            <w:pPr>
                              <w:pStyle w:val="Default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t xml:space="preserve"> </w:t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  <w:t xml:space="preserve">Date of application </w:t>
                            </w:r>
                          </w:p>
                          <w:p w:rsidR="00C11369" w:rsidRDefault="00C11369" w:rsidP="00C11369">
                            <w:pPr>
                              <w:pStyle w:val="Default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sz w:val="22"/>
                                <w:szCs w:val="22"/>
                              </w:rPr>
                              <w:t xml:space="preserve">Recruiter Name/Contact </w:t>
                            </w:r>
                          </w:p>
                          <w:p w:rsidR="00C11369" w:rsidRDefault="00C11369" w:rsidP="00C11369">
                            <w:pPr>
                              <w:pStyle w:val="Default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sz w:val="22"/>
                                <w:szCs w:val="22"/>
                              </w:rPr>
                              <w:t xml:space="preserve">Recruiter Contact Title/Department </w:t>
                            </w:r>
                          </w:p>
                          <w:p w:rsidR="00C11369" w:rsidRDefault="00C11369" w:rsidP="00C11369">
                            <w:pPr>
                              <w:pStyle w:val="Default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sz w:val="22"/>
                                <w:szCs w:val="22"/>
                              </w:rPr>
                              <w:t xml:space="preserve">Organization Name </w:t>
                            </w:r>
                          </w:p>
                          <w:p w:rsidR="00C11369" w:rsidRDefault="00C11369" w:rsidP="00C11369">
                            <w:pPr>
                              <w:pStyle w:val="Default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sz w:val="22"/>
                                <w:szCs w:val="22"/>
                              </w:rPr>
                              <w:t xml:space="preserve">Department Mailing Address </w:t>
                            </w:r>
                          </w:p>
                          <w:p w:rsidR="00C11369" w:rsidRDefault="00C11369" w:rsidP="00C11369">
                            <w:pPr>
                              <w:pStyle w:val="Default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i/>
                                <w:iCs/>
                                <w:sz w:val="22"/>
                                <w:szCs w:val="22"/>
                              </w:rPr>
                              <w:t xml:space="preserve">(Tip: utilize the employer contact information from the job/internship posting or research employer website to find hiring department’s contact information) </w:t>
                            </w:r>
                          </w:p>
                          <w:p w:rsidR="00C11369" w:rsidRDefault="00C11369" w:rsidP="00C11369">
                            <w:pPr>
                              <w:pStyle w:val="Default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sz w:val="22"/>
                                <w:szCs w:val="22"/>
                              </w:rPr>
                              <w:t xml:space="preserve">Dear Recruiter First/Last Name </w:t>
                            </w:r>
                            <w:r>
                              <w:rPr>
                                <w:i/>
                                <w:iCs/>
                                <w:sz w:val="22"/>
                                <w:szCs w:val="22"/>
                              </w:rPr>
                              <w:t>(Tip: recommended</w:t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  <w:t xml:space="preserve">) or Dear Sir or Madam (if unsure of recruiter contact): </w:t>
                            </w:r>
                          </w:p>
                          <w:p w:rsidR="00C11369" w:rsidRDefault="00C11369" w:rsidP="00C11369">
                            <w:pPr>
                              <w:pStyle w:val="Default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sz w:val="22"/>
                                <w:szCs w:val="22"/>
                              </w:rPr>
                              <w:t xml:space="preserve">Introductory Paragraph (3-5 sentences) </w:t>
                            </w:r>
                          </w:p>
                          <w:p w:rsidR="00C11369" w:rsidRDefault="00C11369" w:rsidP="00C11369">
                            <w:pPr>
                              <w:pStyle w:val="Default"/>
                              <w:spacing w:after="10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Wingdings" w:hAnsi="Wingdings" w:cs="Wingdings"/>
                                <w:sz w:val="22"/>
                                <w:szCs w:val="22"/>
                              </w:rPr>
                              <w:t></w:t>
                            </w:r>
                            <w:r>
                              <w:rPr>
                                <w:rFonts w:ascii="Wingdings" w:hAnsi="Wingdings" w:cs="Wingdings"/>
                                <w:sz w:val="22"/>
                                <w:szCs w:val="22"/>
                              </w:rPr>
                              <w:t></w:t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  <w:t xml:space="preserve">Reference the employer and opportunity and how you learned about the position (website, networking, etc.) </w:t>
                            </w:r>
                          </w:p>
                          <w:p w:rsidR="00C11369" w:rsidRDefault="00C11369" w:rsidP="00C11369">
                            <w:pPr>
                              <w:pStyle w:val="Default"/>
                              <w:spacing w:after="10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Wingdings" w:hAnsi="Wingdings" w:cs="Wingdings"/>
                                <w:sz w:val="22"/>
                                <w:szCs w:val="22"/>
                              </w:rPr>
                              <w:t></w:t>
                            </w:r>
                            <w:r>
                              <w:rPr>
                                <w:rFonts w:ascii="Wingdings" w:hAnsi="Wingdings" w:cs="Wingdings"/>
                                <w:sz w:val="22"/>
                                <w:szCs w:val="22"/>
                              </w:rPr>
                              <w:t></w:t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  <w:t xml:space="preserve">Discuss your University, major, year of study/grad date, and/or relevant coursework </w:t>
                            </w:r>
                          </w:p>
                          <w:p w:rsidR="00C11369" w:rsidRDefault="00C11369" w:rsidP="00C11369">
                            <w:pPr>
                              <w:pStyle w:val="Default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Wingdings" w:hAnsi="Wingdings" w:cs="Wingdings"/>
                                <w:sz w:val="22"/>
                                <w:szCs w:val="22"/>
                              </w:rPr>
                              <w:t></w:t>
                            </w:r>
                            <w:r>
                              <w:rPr>
                                <w:rFonts w:ascii="Wingdings" w:hAnsi="Wingdings" w:cs="Wingdings"/>
                                <w:sz w:val="22"/>
                                <w:szCs w:val="22"/>
                              </w:rPr>
                              <w:t></w:t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  <w:t xml:space="preserve">Consider why you are applying for the position and discuss your interest and motivation for the opportunity </w:t>
                            </w:r>
                          </w:p>
                          <w:p w:rsidR="00C11369" w:rsidRDefault="00C11369" w:rsidP="00C11369">
                            <w:pPr>
                              <w:pStyle w:val="Default"/>
                              <w:rPr>
                                <w:sz w:val="22"/>
                                <w:szCs w:val="22"/>
                              </w:rPr>
                            </w:pPr>
                          </w:p>
                          <w:p w:rsidR="00C11369" w:rsidRDefault="00C11369" w:rsidP="00C11369">
                            <w:pPr>
                              <w:pStyle w:val="Default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i/>
                                <w:iCs/>
                                <w:sz w:val="22"/>
                                <w:szCs w:val="22"/>
                              </w:rPr>
                              <w:t xml:space="preserve">(Tip: review the posting and employer’s about us webpage for ideas) </w:t>
                            </w:r>
                          </w:p>
                          <w:p w:rsidR="00C11369" w:rsidRDefault="00C11369" w:rsidP="00C11369">
                            <w:pPr>
                              <w:pStyle w:val="Default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Wingdings" w:hAnsi="Wingdings" w:cs="Wingdings"/>
                                <w:sz w:val="22"/>
                                <w:szCs w:val="22"/>
                              </w:rPr>
                              <w:t></w:t>
                            </w:r>
                            <w:r>
                              <w:rPr>
                                <w:rFonts w:ascii="Wingdings" w:hAnsi="Wingdings" w:cs="Wingdings"/>
                                <w:sz w:val="22"/>
                                <w:szCs w:val="22"/>
                              </w:rPr>
                              <w:t></w:t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  <w:t xml:space="preserve">For an internship, write about your learning objectives for the experience </w:t>
                            </w:r>
                          </w:p>
                          <w:p w:rsidR="00C11369" w:rsidRDefault="00C11369" w:rsidP="00C11369">
                            <w:pPr>
                              <w:pStyle w:val="Default"/>
                              <w:rPr>
                                <w:sz w:val="22"/>
                                <w:szCs w:val="22"/>
                              </w:rPr>
                            </w:pPr>
                          </w:p>
                          <w:p w:rsidR="00C11369" w:rsidRDefault="00C11369" w:rsidP="00C11369">
                            <w:pPr>
                              <w:pStyle w:val="Default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sz w:val="22"/>
                                <w:szCs w:val="22"/>
                              </w:rPr>
                              <w:t xml:space="preserve">Middle Paragraph(s) (3-5 sentences) </w:t>
                            </w:r>
                          </w:p>
                          <w:p w:rsidR="00C11369" w:rsidRDefault="00C11369" w:rsidP="00C11369">
                            <w:pPr>
                              <w:pStyle w:val="Default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i/>
                                <w:iCs/>
                                <w:sz w:val="22"/>
                                <w:szCs w:val="22"/>
                              </w:rPr>
                              <w:t xml:space="preserve">(Tip: write 2-3 multiple paragraphs with each focusing on a specific skill and/or experience) </w:t>
                            </w:r>
                          </w:p>
                          <w:p w:rsidR="00C11369" w:rsidRDefault="00C11369" w:rsidP="00C11369">
                            <w:pPr>
                              <w:pStyle w:val="Default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i/>
                                <w:iCs/>
                                <w:sz w:val="22"/>
                                <w:szCs w:val="22"/>
                              </w:rPr>
                              <w:t xml:space="preserve">(Tip: include a statement that connects your skills/experiences back to the position/employer) </w:t>
                            </w:r>
                          </w:p>
                          <w:p w:rsidR="00C11369" w:rsidRDefault="00C11369" w:rsidP="00C11369">
                            <w:pPr>
                              <w:pStyle w:val="Default"/>
                              <w:spacing w:after="10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Wingdings" w:hAnsi="Wingdings" w:cs="Wingdings"/>
                                <w:sz w:val="22"/>
                                <w:szCs w:val="22"/>
                              </w:rPr>
                              <w:t></w:t>
                            </w:r>
                            <w:r>
                              <w:rPr>
                                <w:rFonts w:ascii="Wingdings" w:hAnsi="Wingdings" w:cs="Wingdings"/>
                                <w:sz w:val="22"/>
                                <w:szCs w:val="22"/>
                              </w:rPr>
                              <w:t></w:t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  <w:t xml:space="preserve">Review the job/internship posting and employer website and highlight your skills and past experiences that are the most applicable </w:t>
                            </w:r>
                            <w:r>
                              <w:rPr>
                                <w:i/>
                                <w:iCs/>
                                <w:sz w:val="22"/>
                                <w:szCs w:val="22"/>
                              </w:rPr>
                              <w:t xml:space="preserve">(Tip: complete a SWOT Analysis) </w:t>
                            </w:r>
                          </w:p>
                          <w:p w:rsidR="00C11369" w:rsidRDefault="00C11369" w:rsidP="00C11369">
                            <w:pPr>
                              <w:pStyle w:val="Default"/>
                              <w:spacing w:after="10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Wingdings" w:hAnsi="Wingdings" w:cs="Wingdings"/>
                                <w:sz w:val="22"/>
                                <w:szCs w:val="22"/>
                              </w:rPr>
                              <w:t></w:t>
                            </w:r>
                            <w:r>
                              <w:rPr>
                                <w:rFonts w:ascii="Wingdings" w:hAnsi="Wingdings" w:cs="Wingdings"/>
                                <w:sz w:val="22"/>
                                <w:szCs w:val="22"/>
                              </w:rPr>
                              <w:t></w:t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  <w:t xml:space="preserve">Remember experiences can be paid, unpaid/volunteer, internships, academic coursework/programs, study abroad, leadership roles, student organizations, community programs, and/or military training </w:t>
                            </w:r>
                          </w:p>
                          <w:p w:rsidR="00C11369" w:rsidRDefault="00C11369" w:rsidP="00C11369">
                            <w:pPr>
                              <w:pStyle w:val="Default"/>
                              <w:spacing w:after="10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Wingdings" w:hAnsi="Wingdings" w:cs="Wingdings"/>
                                <w:sz w:val="22"/>
                                <w:szCs w:val="22"/>
                              </w:rPr>
                              <w:t></w:t>
                            </w:r>
                            <w:r>
                              <w:rPr>
                                <w:rFonts w:ascii="Wingdings" w:hAnsi="Wingdings" w:cs="Wingdings"/>
                                <w:sz w:val="22"/>
                                <w:szCs w:val="22"/>
                              </w:rPr>
                              <w:t></w:t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  <w:t xml:space="preserve">Provide specific and detailed examples of your experiences and accomplishments </w:t>
                            </w:r>
                          </w:p>
                          <w:p w:rsidR="00C11369" w:rsidRDefault="00C11369" w:rsidP="00C11369">
                            <w:pPr>
                              <w:pStyle w:val="Default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Wingdings" w:hAnsi="Wingdings" w:cs="Wingdings"/>
                                <w:sz w:val="22"/>
                                <w:szCs w:val="22"/>
                              </w:rPr>
                              <w:t></w:t>
                            </w:r>
                            <w:r>
                              <w:rPr>
                                <w:rFonts w:ascii="Wingdings" w:hAnsi="Wingdings" w:cs="Wingdings"/>
                                <w:sz w:val="22"/>
                                <w:szCs w:val="22"/>
                              </w:rPr>
                              <w:t></w:t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  <w:t xml:space="preserve">Focus on your qualifications and transferability of skills if you have limited direct experience </w:t>
                            </w:r>
                            <w:r>
                              <w:rPr>
                                <w:i/>
                                <w:iCs/>
                                <w:sz w:val="22"/>
                                <w:szCs w:val="22"/>
                              </w:rPr>
                              <w:t xml:space="preserve">(Tip: if you have limited previous experience for the position, discuss an experience where you learned new skills) </w:t>
                            </w:r>
                          </w:p>
                          <w:p w:rsidR="00C11369" w:rsidRDefault="00C11369" w:rsidP="00C11369">
                            <w:pPr>
                              <w:pStyle w:val="Default"/>
                              <w:rPr>
                                <w:sz w:val="22"/>
                                <w:szCs w:val="22"/>
                              </w:rPr>
                            </w:pPr>
                          </w:p>
                          <w:p w:rsidR="00C11369" w:rsidRDefault="00C11369" w:rsidP="00C11369">
                            <w:pPr>
                              <w:pStyle w:val="Default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sz w:val="22"/>
                                <w:szCs w:val="22"/>
                              </w:rPr>
                              <w:t xml:space="preserve">Concluding Paragraph (3-4 sentences) </w:t>
                            </w:r>
                          </w:p>
                          <w:p w:rsidR="00C11369" w:rsidRDefault="00C11369" w:rsidP="00C11369">
                            <w:pPr>
                              <w:pStyle w:val="Default"/>
                              <w:spacing w:after="13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Wingdings" w:hAnsi="Wingdings" w:cs="Wingdings"/>
                                <w:sz w:val="22"/>
                                <w:szCs w:val="22"/>
                              </w:rPr>
                              <w:t></w:t>
                            </w:r>
                            <w:r>
                              <w:rPr>
                                <w:rFonts w:ascii="Wingdings" w:hAnsi="Wingdings" w:cs="Wingdings"/>
                                <w:sz w:val="22"/>
                                <w:szCs w:val="22"/>
                              </w:rPr>
                              <w:t></w:t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  <w:t xml:space="preserve">Restate your interest in the position </w:t>
                            </w:r>
                            <w:r>
                              <w:rPr>
                                <w:i/>
                                <w:iCs/>
                                <w:sz w:val="22"/>
                                <w:szCs w:val="22"/>
                              </w:rPr>
                              <w:t xml:space="preserve">(Tip: to show enthusiasm, e.g., I am excited about…) </w:t>
                            </w:r>
                          </w:p>
                          <w:p w:rsidR="00C11369" w:rsidRDefault="00C11369" w:rsidP="00C11369">
                            <w:pPr>
                              <w:pStyle w:val="Default"/>
                              <w:spacing w:after="13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Wingdings" w:hAnsi="Wingdings" w:cs="Wingdings"/>
                                <w:sz w:val="22"/>
                                <w:szCs w:val="22"/>
                              </w:rPr>
                              <w:t></w:t>
                            </w:r>
                            <w:r>
                              <w:rPr>
                                <w:rFonts w:ascii="Wingdings" w:hAnsi="Wingdings" w:cs="Wingdings"/>
                                <w:sz w:val="22"/>
                                <w:szCs w:val="22"/>
                              </w:rPr>
                              <w:t></w:t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  <w:t xml:space="preserve">When appropriate, add a follow-up statement; for example, I will contact you the week of Month/Day to follow-up on my application and address questions you may have </w:t>
                            </w:r>
                          </w:p>
                          <w:p w:rsidR="00C11369" w:rsidRDefault="00C11369" w:rsidP="00C11369">
                            <w:pPr>
                              <w:pStyle w:val="Default"/>
                              <w:spacing w:after="13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Wingdings" w:hAnsi="Wingdings" w:cs="Wingdings"/>
                                <w:sz w:val="22"/>
                                <w:szCs w:val="22"/>
                              </w:rPr>
                              <w:t></w:t>
                            </w:r>
                            <w:r>
                              <w:rPr>
                                <w:rFonts w:ascii="Wingdings" w:hAnsi="Wingdings" w:cs="Wingdings"/>
                                <w:sz w:val="22"/>
                                <w:szCs w:val="22"/>
                              </w:rPr>
                              <w:t></w:t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  <w:t xml:space="preserve">If you do not plan to follow-up on the application, include your contact information </w:t>
                            </w:r>
                          </w:p>
                          <w:p w:rsidR="00C11369" w:rsidRDefault="00C11369" w:rsidP="00C11369">
                            <w:pPr>
                              <w:pStyle w:val="Default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Wingdings" w:hAnsi="Wingdings" w:cs="Wingdings"/>
                                <w:sz w:val="22"/>
                                <w:szCs w:val="22"/>
                              </w:rPr>
                              <w:t></w:t>
                            </w:r>
                            <w:r>
                              <w:rPr>
                                <w:rFonts w:ascii="Wingdings" w:hAnsi="Wingdings" w:cs="Wingdings"/>
                                <w:sz w:val="22"/>
                                <w:szCs w:val="22"/>
                              </w:rPr>
                              <w:t></w:t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  <w:t xml:space="preserve">End document with a thank you/appreciation statement </w:t>
                            </w:r>
                          </w:p>
                          <w:p w:rsidR="00C11369" w:rsidRDefault="00C11369" w:rsidP="00C11369">
                            <w:pPr>
                              <w:pStyle w:val="Default"/>
                              <w:rPr>
                                <w:sz w:val="22"/>
                                <w:szCs w:val="22"/>
                              </w:rPr>
                            </w:pPr>
                          </w:p>
                          <w:p w:rsidR="00C11369" w:rsidRDefault="00C11369" w:rsidP="00C11369">
                            <w:pPr>
                              <w:pStyle w:val="Default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sz w:val="22"/>
                                <w:szCs w:val="22"/>
                              </w:rPr>
                              <w:t xml:space="preserve">Sincerely, </w:t>
                            </w:r>
                          </w:p>
                          <w:p w:rsidR="006B4F70" w:rsidRPr="00596016" w:rsidRDefault="00C11369" w:rsidP="00C11369">
                            <w:pPr>
                              <w:jc w:val="both"/>
                              <w:rPr>
                                <w:rFonts w:ascii="Open Sans" w:hAnsi="Open Sans" w:cs="Open Sans"/>
                              </w:rPr>
                            </w:pPr>
                            <w:r>
                              <w:t>Your Name</w:t>
                            </w:r>
                          </w:p>
                        </w:txbxContent>
                      </wps:txbx>
                      <wps:bodyPr rot="0" vert="horz" wrap="square" lIns="457200" tIns="457200" rIns="457200" bIns="4572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6A79B4A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0;margin-top:40.6pt;width:612pt;height:579.5pt;z-index:2516459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" stroked="f">
                <v:textbox inset="36pt,36pt,36pt,36pt">
                  <w:txbxContent>
                    <w:p w:rsidR="00C11369" w:rsidRDefault="00C11369" w:rsidP="00C11369">
                      <w:pPr>
                        <w:pStyle w:val="Default"/>
                      </w:pPr>
                    </w:p>
                    <w:p w:rsidR="00C11369" w:rsidRDefault="00C11369" w:rsidP="00C11369">
                      <w:pPr>
                        <w:pStyle w:val="Default"/>
                        <w:rPr>
                          <w:sz w:val="22"/>
                          <w:szCs w:val="22"/>
                        </w:rPr>
                      </w:pPr>
                      <w:r>
                        <w:t xml:space="preserve"> </w:t>
                      </w:r>
                      <w:r>
                        <w:rPr>
                          <w:sz w:val="22"/>
                          <w:szCs w:val="22"/>
                        </w:rPr>
                        <w:t xml:space="preserve">Date of application </w:t>
                      </w:r>
                    </w:p>
                    <w:p w:rsidR="00C11369" w:rsidRDefault="00C11369" w:rsidP="00C11369">
                      <w:pPr>
                        <w:pStyle w:val="Default"/>
                        <w:rPr>
                          <w:sz w:val="22"/>
                          <w:szCs w:val="22"/>
                        </w:rPr>
                      </w:pPr>
                      <w:r>
                        <w:rPr>
                          <w:sz w:val="22"/>
                          <w:szCs w:val="22"/>
                        </w:rPr>
                        <w:t xml:space="preserve">Recruiter Name/Contact </w:t>
                      </w:r>
                    </w:p>
                    <w:p w:rsidR="00C11369" w:rsidRDefault="00C11369" w:rsidP="00C11369">
                      <w:pPr>
                        <w:pStyle w:val="Default"/>
                        <w:rPr>
                          <w:sz w:val="22"/>
                          <w:szCs w:val="22"/>
                        </w:rPr>
                      </w:pPr>
                      <w:r>
                        <w:rPr>
                          <w:sz w:val="22"/>
                          <w:szCs w:val="22"/>
                        </w:rPr>
                        <w:t xml:space="preserve">Recruiter Contact Title/Department </w:t>
                      </w:r>
                    </w:p>
                    <w:p w:rsidR="00C11369" w:rsidRDefault="00C11369" w:rsidP="00C11369">
                      <w:pPr>
                        <w:pStyle w:val="Default"/>
                        <w:rPr>
                          <w:sz w:val="22"/>
                          <w:szCs w:val="22"/>
                        </w:rPr>
                      </w:pPr>
                      <w:r>
                        <w:rPr>
                          <w:sz w:val="22"/>
                          <w:szCs w:val="22"/>
                        </w:rPr>
                        <w:t xml:space="preserve">Organization Name </w:t>
                      </w:r>
                    </w:p>
                    <w:p w:rsidR="00C11369" w:rsidRDefault="00C11369" w:rsidP="00C11369">
                      <w:pPr>
                        <w:pStyle w:val="Default"/>
                        <w:rPr>
                          <w:sz w:val="22"/>
                          <w:szCs w:val="22"/>
                        </w:rPr>
                      </w:pPr>
                      <w:r>
                        <w:rPr>
                          <w:sz w:val="22"/>
                          <w:szCs w:val="22"/>
                        </w:rPr>
                        <w:t xml:space="preserve">Department Mailing Address </w:t>
                      </w:r>
                    </w:p>
                    <w:p w:rsidR="00C11369" w:rsidRDefault="00C11369" w:rsidP="00C11369">
                      <w:pPr>
                        <w:pStyle w:val="Default"/>
                        <w:rPr>
                          <w:sz w:val="22"/>
                          <w:szCs w:val="22"/>
                        </w:rPr>
                      </w:pPr>
                      <w:r>
                        <w:rPr>
                          <w:i/>
                          <w:iCs/>
                          <w:sz w:val="22"/>
                          <w:szCs w:val="22"/>
                        </w:rPr>
                        <w:t xml:space="preserve">(Tip: utilize the employer contact information from the job/internship posting or research employer website to find hiring department’s contact information) </w:t>
                      </w:r>
                    </w:p>
                    <w:p w:rsidR="00C11369" w:rsidRDefault="00C11369" w:rsidP="00C11369">
                      <w:pPr>
                        <w:pStyle w:val="Default"/>
                        <w:rPr>
                          <w:sz w:val="22"/>
                          <w:szCs w:val="22"/>
                        </w:rPr>
                      </w:pPr>
                      <w:r>
                        <w:rPr>
                          <w:sz w:val="22"/>
                          <w:szCs w:val="22"/>
                        </w:rPr>
                        <w:t xml:space="preserve">Dear Recruiter First/Last Name </w:t>
                      </w:r>
                      <w:r>
                        <w:rPr>
                          <w:i/>
                          <w:iCs/>
                          <w:sz w:val="22"/>
                          <w:szCs w:val="22"/>
                        </w:rPr>
                        <w:t>(Tip: recommended</w:t>
                      </w:r>
                      <w:r>
                        <w:rPr>
                          <w:sz w:val="22"/>
                          <w:szCs w:val="22"/>
                        </w:rPr>
                        <w:t xml:space="preserve">) or Dear Sir or Madam (if unsure of recruiter contact): </w:t>
                      </w:r>
                    </w:p>
                    <w:p w:rsidR="00C11369" w:rsidRDefault="00C11369" w:rsidP="00C11369">
                      <w:pPr>
                        <w:pStyle w:val="Default"/>
                        <w:rPr>
                          <w:sz w:val="22"/>
                          <w:szCs w:val="22"/>
                        </w:rPr>
                      </w:pPr>
                      <w:r>
                        <w:rPr>
                          <w:sz w:val="22"/>
                          <w:szCs w:val="22"/>
                        </w:rPr>
                        <w:t xml:space="preserve">Introductory Paragraph (3-5 sentences) </w:t>
                      </w:r>
                    </w:p>
                    <w:p w:rsidR="00C11369" w:rsidRDefault="00C11369" w:rsidP="00C11369">
                      <w:pPr>
                        <w:pStyle w:val="Default"/>
                        <w:spacing w:after="10"/>
                        <w:rPr>
                          <w:sz w:val="22"/>
                          <w:szCs w:val="22"/>
                        </w:rPr>
                      </w:pPr>
                      <w:r>
                        <w:rPr>
                          <w:rFonts w:ascii="Wingdings" w:hAnsi="Wingdings" w:cs="Wingdings"/>
                          <w:sz w:val="22"/>
                          <w:szCs w:val="22"/>
                        </w:rPr>
                        <w:t></w:t>
                      </w:r>
                      <w:r>
                        <w:rPr>
                          <w:rFonts w:ascii="Wingdings" w:hAnsi="Wingdings" w:cs="Wingdings"/>
                          <w:sz w:val="22"/>
                          <w:szCs w:val="22"/>
                        </w:rPr>
                        <w:t></w:t>
                      </w:r>
                      <w:r>
                        <w:rPr>
                          <w:sz w:val="22"/>
                          <w:szCs w:val="22"/>
                        </w:rPr>
                        <w:t xml:space="preserve">Reference the employer and opportunity and how you learned about the position (website, networking, etc.) </w:t>
                      </w:r>
                    </w:p>
                    <w:p w:rsidR="00C11369" w:rsidRDefault="00C11369" w:rsidP="00C11369">
                      <w:pPr>
                        <w:pStyle w:val="Default"/>
                        <w:spacing w:after="10"/>
                        <w:rPr>
                          <w:sz w:val="22"/>
                          <w:szCs w:val="22"/>
                        </w:rPr>
                      </w:pPr>
                      <w:r>
                        <w:rPr>
                          <w:rFonts w:ascii="Wingdings" w:hAnsi="Wingdings" w:cs="Wingdings"/>
                          <w:sz w:val="22"/>
                          <w:szCs w:val="22"/>
                        </w:rPr>
                        <w:t></w:t>
                      </w:r>
                      <w:r>
                        <w:rPr>
                          <w:rFonts w:ascii="Wingdings" w:hAnsi="Wingdings" w:cs="Wingdings"/>
                          <w:sz w:val="22"/>
                          <w:szCs w:val="22"/>
                        </w:rPr>
                        <w:t></w:t>
                      </w:r>
                      <w:r>
                        <w:rPr>
                          <w:sz w:val="22"/>
                          <w:szCs w:val="22"/>
                        </w:rPr>
                        <w:t xml:space="preserve">Discuss your University, major, year of study/grad date, and/or relevant coursework </w:t>
                      </w:r>
                    </w:p>
                    <w:p w:rsidR="00C11369" w:rsidRDefault="00C11369" w:rsidP="00C11369">
                      <w:pPr>
                        <w:pStyle w:val="Default"/>
                        <w:rPr>
                          <w:sz w:val="22"/>
                          <w:szCs w:val="22"/>
                        </w:rPr>
                      </w:pPr>
                      <w:r>
                        <w:rPr>
                          <w:rFonts w:ascii="Wingdings" w:hAnsi="Wingdings" w:cs="Wingdings"/>
                          <w:sz w:val="22"/>
                          <w:szCs w:val="22"/>
                        </w:rPr>
                        <w:t></w:t>
                      </w:r>
                      <w:r>
                        <w:rPr>
                          <w:rFonts w:ascii="Wingdings" w:hAnsi="Wingdings" w:cs="Wingdings"/>
                          <w:sz w:val="22"/>
                          <w:szCs w:val="22"/>
                        </w:rPr>
                        <w:t></w:t>
                      </w:r>
                      <w:r>
                        <w:rPr>
                          <w:sz w:val="22"/>
                          <w:szCs w:val="22"/>
                        </w:rPr>
                        <w:t xml:space="preserve">Consider why you are applying for the position and discuss your interest and motivation for the opportunity </w:t>
                      </w:r>
                    </w:p>
                    <w:p w:rsidR="00C11369" w:rsidRDefault="00C11369" w:rsidP="00C11369">
                      <w:pPr>
                        <w:pStyle w:val="Default"/>
                        <w:rPr>
                          <w:sz w:val="22"/>
                          <w:szCs w:val="22"/>
                        </w:rPr>
                      </w:pPr>
                    </w:p>
                    <w:p w:rsidR="00C11369" w:rsidRDefault="00C11369" w:rsidP="00C11369">
                      <w:pPr>
                        <w:pStyle w:val="Default"/>
                        <w:rPr>
                          <w:sz w:val="22"/>
                          <w:szCs w:val="22"/>
                        </w:rPr>
                      </w:pPr>
                      <w:r>
                        <w:rPr>
                          <w:i/>
                          <w:iCs/>
                          <w:sz w:val="22"/>
                          <w:szCs w:val="22"/>
                        </w:rPr>
                        <w:t xml:space="preserve">(Tip: review the posting and employer’s about us webpage for ideas) </w:t>
                      </w:r>
                    </w:p>
                    <w:p w:rsidR="00C11369" w:rsidRDefault="00C11369" w:rsidP="00C11369">
                      <w:pPr>
                        <w:pStyle w:val="Default"/>
                        <w:rPr>
                          <w:sz w:val="22"/>
                          <w:szCs w:val="22"/>
                        </w:rPr>
                      </w:pPr>
                      <w:r>
                        <w:rPr>
                          <w:rFonts w:ascii="Wingdings" w:hAnsi="Wingdings" w:cs="Wingdings"/>
                          <w:sz w:val="22"/>
                          <w:szCs w:val="22"/>
                        </w:rPr>
                        <w:t></w:t>
                      </w:r>
                      <w:r>
                        <w:rPr>
                          <w:rFonts w:ascii="Wingdings" w:hAnsi="Wingdings" w:cs="Wingdings"/>
                          <w:sz w:val="22"/>
                          <w:szCs w:val="22"/>
                        </w:rPr>
                        <w:t></w:t>
                      </w:r>
                      <w:r>
                        <w:rPr>
                          <w:sz w:val="22"/>
                          <w:szCs w:val="22"/>
                        </w:rPr>
                        <w:t xml:space="preserve">For an internship, write about your learning objectives for the experience </w:t>
                      </w:r>
                    </w:p>
                    <w:p w:rsidR="00C11369" w:rsidRDefault="00C11369" w:rsidP="00C11369">
                      <w:pPr>
                        <w:pStyle w:val="Default"/>
                        <w:rPr>
                          <w:sz w:val="22"/>
                          <w:szCs w:val="22"/>
                        </w:rPr>
                      </w:pPr>
                    </w:p>
                    <w:p w:rsidR="00C11369" w:rsidRDefault="00C11369" w:rsidP="00C11369">
                      <w:pPr>
                        <w:pStyle w:val="Default"/>
                        <w:rPr>
                          <w:sz w:val="22"/>
                          <w:szCs w:val="22"/>
                        </w:rPr>
                      </w:pPr>
                      <w:r>
                        <w:rPr>
                          <w:sz w:val="22"/>
                          <w:szCs w:val="22"/>
                        </w:rPr>
                        <w:t xml:space="preserve">Middle Paragraph(s) (3-5 sentences) </w:t>
                      </w:r>
                    </w:p>
                    <w:p w:rsidR="00C11369" w:rsidRDefault="00C11369" w:rsidP="00C11369">
                      <w:pPr>
                        <w:pStyle w:val="Default"/>
                        <w:rPr>
                          <w:sz w:val="22"/>
                          <w:szCs w:val="22"/>
                        </w:rPr>
                      </w:pPr>
                      <w:r>
                        <w:rPr>
                          <w:i/>
                          <w:iCs/>
                          <w:sz w:val="22"/>
                          <w:szCs w:val="22"/>
                        </w:rPr>
                        <w:t xml:space="preserve">(Tip: write 2-3 multiple paragraphs with each focusing on a specific skill and/or experience) </w:t>
                      </w:r>
                    </w:p>
                    <w:p w:rsidR="00C11369" w:rsidRDefault="00C11369" w:rsidP="00C11369">
                      <w:pPr>
                        <w:pStyle w:val="Default"/>
                        <w:rPr>
                          <w:sz w:val="22"/>
                          <w:szCs w:val="22"/>
                        </w:rPr>
                      </w:pPr>
                      <w:r>
                        <w:rPr>
                          <w:i/>
                          <w:iCs/>
                          <w:sz w:val="22"/>
                          <w:szCs w:val="22"/>
                        </w:rPr>
                        <w:t xml:space="preserve">(Tip: include a statement that connects your skills/experiences back to the position/employer) </w:t>
                      </w:r>
                    </w:p>
                    <w:p w:rsidR="00C11369" w:rsidRDefault="00C11369" w:rsidP="00C11369">
                      <w:pPr>
                        <w:pStyle w:val="Default"/>
                        <w:spacing w:after="10"/>
                        <w:rPr>
                          <w:sz w:val="22"/>
                          <w:szCs w:val="22"/>
                        </w:rPr>
                      </w:pPr>
                      <w:r>
                        <w:rPr>
                          <w:rFonts w:ascii="Wingdings" w:hAnsi="Wingdings" w:cs="Wingdings"/>
                          <w:sz w:val="22"/>
                          <w:szCs w:val="22"/>
                        </w:rPr>
                        <w:t></w:t>
                      </w:r>
                      <w:r>
                        <w:rPr>
                          <w:rFonts w:ascii="Wingdings" w:hAnsi="Wingdings" w:cs="Wingdings"/>
                          <w:sz w:val="22"/>
                          <w:szCs w:val="22"/>
                        </w:rPr>
                        <w:t></w:t>
                      </w:r>
                      <w:r>
                        <w:rPr>
                          <w:sz w:val="22"/>
                          <w:szCs w:val="22"/>
                        </w:rPr>
                        <w:t xml:space="preserve">Review the job/internship posting and employer website and highlight your skills and past experiences that are the most applicable </w:t>
                      </w:r>
                      <w:r>
                        <w:rPr>
                          <w:i/>
                          <w:iCs/>
                          <w:sz w:val="22"/>
                          <w:szCs w:val="22"/>
                        </w:rPr>
                        <w:t xml:space="preserve">(Tip: complete a SWOT Analysis) </w:t>
                      </w:r>
                    </w:p>
                    <w:p w:rsidR="00C11369" w:rsidRDefault="00C11369" w:rsidP="00C11369">
                      <w:pPr>
                        <w:pStyle w:val="Default"/>
                        <w:spacing w:after="10"/>
                        <w:rPr>
                          <w:sz w:val="22"/>
                          <w:szCs w:val="22"/>
                        </w:rPr>
                      </w:pPr>
                      <w:r>
                        <w:rPr>
                          <w:rFonts w:ascii="Wingdings" w:hAnsi="Wingdings" w:cs="Wingdings"/>
                          <w:sz w:val="22"/>
                          <w:szCs w:val="22"/>
                        </w:rPr>
                        <w:t></w:t>
                      </w:r>
                      <w:r>
                        <w:rPr>
                          <w:rFonts w:ascii="Wingdings" w:hAnsi="Wingdings" w:cs="Wingdings"/>
                          <w:sz w:val="22"/>
                          <w:szCs w:val="22"/>
                        </w:rPr>
                        <w:t></w:t>
                      </w:r>
                      <w:r>
                        <w:rPr>
                          <w:sz w:val="22"/>
                          <w:szCs w:val="22"/>
                        </w:rPr>
                        <w:t xml:space="preserve">Remember experiences can be paid, unpaid/volunteer, internships, academic coursework/programs, study abroad, leadership roles, student organizations, community programs, and/or military training </w:t>
                      </w:r>
                    </w:p>
                    <w:p w:rsidR="00C11369" w:rsidRDefault="00C11369" w:rsidP="00C11369">
                      <w:pPr>
                        <w:pStyle w:val="Default"/>
                        <w:spacing w:after="10"/>
                        <w:rPr>
                          <w:sz w:val="22"/>
                          <w:szCs w:val="22"/>
                        </w:rPr>
                      </w:pPr>
                      <w:r>
                        <w:rPr>
                          <w:rFonts w:ascii="Wingdings" w:hAnsi="Wingdings" w:cs="Wingdings"/>
                          <w:sz w:val="22"/>
                          <w:szCs w:val="22"/>
                        </w:rPr>
                        <w:t></w:t>
                      </w:r>
                      <w:r>
                        <w:rPr>
                          <w:rFonts w:ascii="Wingdings" w:hAnsi="Wingdings" w:cs="Wingdings"/>
                          <w:sz w:val="22"/>
                          <w:szCs w:val="22"/>
                        </w:rPr>
                        <w:t></w:t>
                      </w:r>
                      <w:r>
                        <w:rPr>
                          <w:sz w:val="22"/>
                          <w:szCs w:val="22"/>
                        </w:rPr>
                        <w:t xml:space="preserve">Provide specific and detailed examples of your experiences and accomplishments </w:t>
                      </w:r>
                    </w:p>
                    <w:p w:rsidR="00C11369" w:rsidRDefault="00C11369" w:rsidP="00C11369">
                      <w:pPr>
                        <w:pStyle w:val="Default"/>
                        <w:rPr>
                          <w:sz w:val="22"/>
                          <w:szCs w:val="22"/>
                        </w:rPr>
                      </w:pPr>
                      <w:r>
                        <w:rPr>
                          <w:rFonts w:ascii="Wingdings" w:hAnsi="Wingdings" w:cs="Wingdings"/>
                          <w:sz w:val="22"/>
                          <w:szCs w:val="22"/>
                        </w:rPr>
                        <w:t></w:t>
                      </w:r>
                      <w:r>
                        <w:rPr>
                          <w:rFonts w:ascii="Wingdings" w:hAnsi="Wingdings" w:cs="Wingdings"/>
                          <w:sz w:val="22"/>
                          <w:szCs w:val="22"/>
                        </w:rPr>
                        <w:t></w:t>
                      </w:r>
                      <w:r>
                        <w:rPr>
                          <w:sz w:val="22"/>
                          <w:szCs w:val="22"/>
                        </w:rPr>
                        <w:t xml:space="preserve">Focus on your qualifications and transferability of skills if you have limited direct experience </w:t>
                      </w:r>
                      <w:r>
                        <w:rPr>
                          <w:i/>
                          <w:iCs/>
                          <w:sz w:val="22"/>
                          <w:szCs w:val="22"/>
                        </w:rPr>
                        <w:t xml:space="preserve">(Tip: if you have limited previous experience for the position, discuss an experience where you learned new skills) </w:t>
                      </w:r>
                    </w:p>
                    <w:p w:rsidR="00C11369" w:rsidRDefault="00C11369" w:rsidP="00C11369">
                      <w:pPr>
                        <w:pStyle w:val="Default"/>
                        <w:rPr>
                          <w:sz w:val="22"/>
                          <w:szCs w:val="22"/>
                        </w:rPr>
                      </w:pPr>
                    </w:p>
                    <w:p w:rsidR="00C11369" w:rsidRDefault="00C11369" w:rsidP="00C11369">
                      <w:pPr>
                        <w:pStyle w:val="Default"/>
                        <w:rPr>
                          <w:sz w:val="22"/>
                          <w:szCs w:val="22"/>
                        </w:rPr>
                      </w:pPr>
                      <w:r>
                        <w:rPr>
                          <w:sz w:val="22"/>
                          <w:szCs w:val="22"/>
                        </w:rPr>
                        <w:t xml:space="preserve">Concluding Paragraph (3-4 sentences) </w:t>
                      </w:r>
                    </w:p>
                    <w:p w:rsidR="00C11369" w:rsidRDefault="00C11369" w:rsidP="00C11369">
                      <w:pPr>
                        <w:pStyle w:val="Default"/>
                        <w:spacing w:after="13"/>
                        <w:rPr>
                          <w:sz w:val="22"/>
                          <w:szCs w:val="22"/>
                        </w:rPr>
                      </w:pPr>
                      <w:r>
                        <w:rPr>
                          <w:rFonts w:ascii="Wingdings" w:hAnsi="Wingdings" w:cs="Wingdings"/>
                          <w:sz w:val="22"/>
                          <w:szCs w:val="22"/>
                        </w:rPr>
                        <w:t></w:t>
                      </w:r>
                      <w:r>
                        <w:rPr>
                          <w:rFonts w:ascii="Wingdings" w:hAnsi="Wingdings" w:cs="Wingdings"/>
                          <w:sz w:val="22"/>
                          <w:szCs w:val="22"/>
                        </w:rPr>
                        <w:t></w:t>
                      </w:r>
                      <w:r>
                        <w:rPr>
                          <w:sz w:val="22"/>
                          <w:szCs w:val="22"/>
                        </w:rPr>
                        <w:t xml:space="preserve">Restate your interest in the position </w:t>
                      </w:r>
                      <w:r>
                        <w:rPr>
                          <w:i/>
                          <w:iCs/>
                          <w:sz w:val="22"/>
                          <w:szCs w:val="22"/>
                        </w:rPr>
                        <w:t xml:space="preserve">(Tip: to show enthusiasm, e.g., I am excited about…) </w:t>
                      </w:r>
                    </w:p>
                    <w:p w:rsidR="00C11369" w:rsidRDefault="00C11369" w:rsidP="00C11369">
                      <w:pPr>
                        <w:pStyle w:val="Default"/>
                        <w:spacing w:after="13"/>
                        <w:rPr>
                          <w:sz w:val="22"/>
                          <w:szCs w:val="22"/>
                        </w:rPr>
                      </w:pPr>
                      <w:r>
                        <w:rPr>
                          <w:rFonts w:ascii="Wingdings" w:hAnsi="Wingdings" w:cs="Wingdings"/>
                          <w:sz w:val="22"/>
                          <w:szCs w:val="22"/>
                        </w:rPr>
                        <w:t></w:t>
                      </w:r>
                      <w:r>
                        <w:rPr>
                          <w:rFonts w:ascii="Wingdings" w:hAnsi="Wingdings" w:cs="Wingdings"/>
                          <w:sz w:val="22"/>
                          <w:szCs w:val="22"/>
                        </w:rPr>
                        <w:t></w:t>
                      </w:r>
                      <w:r>
                        <w:rPr>
                          <w:sz w:val="22"/>
                          <w:szCs w:val="22"/>
                        </w:rPr>
                        <w:t xml:space="preserve">When appropriate, add a follow-up statement; for example, I will contact you the week of Month/Day to follow-up on my application and address questions you may have </w:t>
                      </w:r>
                    </w:p>
                    <w:p w:rsidR="00C11369" w:rsidRDefault="00C11369" w:rsidP="00C11369">
                      <w:pPr>
                        <w:pStyle w:val="Default"/>
                        <w:spacing w:after="13"/>
                        <w:rPr>
                          <w:sz w:val="22"/>
                          <w:szCs w:val="22"/>
                        </w:rPr>
                      </w:pPr>
                      <w:r>
                        <w:rPr>
                          <w:rFonts w:ascii="Wingdings" w:hAnsi="Wingdings" w:cs="Wingdings"/>
                          <w:sz w:val="22"/>
                          <w:szCs w:val="22"/>
                        </w:rPr>
                        <w:t></w:t>
                      </w:r>
                      <w:r>
                        <w:rPr>
                          <w:rFonts w:ascii="Wingdings" w:hAnsi="Wingdings" w:cs="Wingdings"/>
                          <w:sz w:val="22"/>
                          <w:szCs w:val="22"/>
                        </w:rPr>
                        <w:t></w:t>
                      </w:r>
                      <w:r>
                        <w:rPr>
                          <w:sz w:val="22"/>
                          <w:szCs w:val="22"/>
                        </w:rPr>
                        <w:t xml:space="preserve">If you do not plan to follow-up on the application, include your contact information </w:t>
                      </w:r>
                    </w:p>
                    <w:p w:rsidR="00C11369" w:rsidRDefault="00C11369" w:rsidP="00C11369">
                      <w:pPr>
                        <w:pStyle w:val="Default"/>
                        <w:rPr>
                          <w:sz w:val="22"/>
                          <w:szCs w:val="22"/>
                        </w:rPr>
                      </w:pPr>
                      <w:r>
                        <w:rPr>
                          <w:rFonts w:ascii="Wingdings" w:hAnsi="Wingdings" w:cs="Wingdings"/>
                          <w:sz w:val="22"/>
                          <w:szCs w:val="22"/>
                        </w:rPr>
                        <w:t></w:t>
                      </w:r>
                      <w:r>
                        <w:rPr>
                          <w:rFonts w:ascii="Wingdings" w:hAnsi="Wingdings" w:cs="Wingdings"/>
                          <w:sz w:val="22"/>
                          <w:szCs w:val="22"/>
                        </w:rPr>
                        <w:t></w:t>
                      </w:r>
                      <w:r>
                        <w:rPr>
                          <w:sz w:val="22"/>
                          <w:szCs w:val="22"/>
                        </w:rPr>
                        <w:t xml:space="preserve">End document with a thank you/appreciation statement </w:t>
                      </w:r>
                    </w:p>
                    <w:p w:rsidR="00C11369" w:rsidRDefault="00C11369" w:rsidP="00C11369">
                      <w:pPr>
                        <w:pStyle w:val="Default"/>
                        <w:rPr>
                          <w:sz w:val="22"/>
                          <w:szCs w:val="22"/>
                        </w:rPr>
                      </w:pPr>
                    </w:p>
                    <w:p w:rsidR="00C11369" w:rsidRDefault="00C11369" w:rsidP="00C11369">
                      <w:pPr>
                        <w:pStyle w:val="Default"/>
                        <w:rPr>
                          <w:sz w:val="22"/>
                          <w:szCs w:val="22"/>
                        </w:rPr>
                      </w:pPr>
                      <w:r>
                        <w:rPr>
                          <w:sz w:val="22"/>
                          <w:szCs w:val="22"/>
                        </w:rPr>
                        <w:t xml:space="preserve">Sincerely, </w:t>
                      </w:r>
                    </w:p>
                    <w:p w:rsidR="006B4F70" w:rsidRPr="00596016" w:rsidRDefault="00C11369" w:rsidP="00C11369">
                      <w:pPr>
                        <w:jc w:val="both"/>
                        <w:rPr>
                          <w:rFonts w:ascii="Open Sans" w:hAnsi="Open Sans" w:cs="Open Sans"/>
                        </w:rPr>
                      </w:pPr>
                      <w:r>
                        <w:t>Your Name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600D1">
        <w:rPr>
          <w:noProof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6F678F60" wp14:editId="72F45194">
                <wp:simplePos x="0" y="0"/>
                <wp:positionH relativeFrom="column">
                  <wp:posOffset>0</wp:posOffset>
                </wp:positionH>
                <wp:positionV relativeFrom="paragraph">
                  <wp:posOffset>7506809</wp:posOffset>
                </wp:positionV>
                <wp:extent cx="7772400" cy="914400"/>
                <wp:effectExtent l="0" t="0" r="0" b="0"/>
                <wp:wrapNone/>
                <wp:docPr id="9" name="Group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72400" cy="914400"/>
                          <a:chOff x="0" y="0"/>
                          <a:chExt cx="7772400" cy="914400"/>
                        </a:xfrm>
                      </wpg:grpSpPr>
                      <wps:wsp>
                        <wps:cNvPr id="10" name="Rectangle 10"/>
                        <wps:cNvSpPr/>
                        <wps:spPr>
                          <a:xfrm>
                            <a:off x="0" y="0"/>
                            <a:ext cx="7772400" cy="914400"/>
                          </a:xfrm>
                          <a:prstGeom prst="rect">
                            <a:avLst/>
                          </a:prstGeom>
                          <a:solidFill>
                            <a:srgbClr val="FF00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457200" y="0"/>
                            <a:ext cx="6858000" cy="457200"/>
                          </a:xfrm>
                          <a:prstGeom prst="rect">
                            <a:avLst/>
                          </a:prstGeom>
                          <a:solidFill>
                            <a:srgbClr val="FF0000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F600D1" w:rsidRPr="00954B63" w:rsidRDefault="00F600D1" w:rsidP="00F600D1">
                              <w:pPr>
                                <w:spacing w:after="0" w:line="240" w:lineRule="auto"/>
                                <w:jc w:val="center"/>
                                <w:rPr>
                                  <w:rFonts w:ascii="Open Sans Light" w:hAnsi="Open Sans Light" w:cs="Open Sans"/>
                                  <w:color w:val="FFFFFF" w:themeColor="background1"/>
                                  <w:spacing w:val="34"/>
                                  <w:w w:val="111"/>
                                  <w14:textOutline w14:w="9525" w14:cap="flat" w14:cmpd="sng" w14:algn="ctr">
                                    <w14:solidFill>
                                      <w14:schemeClr w14:val="bg1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 w:rsidRPr="00954B63">
                                <w:rPr>
                                  <w:rFonts w:ascii="Open Sans Light" w:hAnsi="Open Sans Light" w:cs="Open Sans"/>
                                  <w:color w:val="FFFFFF" w:themeColor="background1"/>
                                  <w:spacing w:val="34"/>
                                  <w:w w:val="111"/>
                                  <w14:textOutline w14:w="9525" w14:cap="flat" w14:cmpd="sng" w14:algn="ctr">
                                    <w14:solidFill>
                                      <w14:schemeClr w14:val="bg1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  <w:t>LINKEDIN.COM/LISAMMAY  |  509 499 1070  |  MAY.LISA2@GMAIL.COM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F678F60" id="Group 9" o:spid="_x0000_s1027" style="position:absolute;margin-left:0;margin-top:591.1pt;width:612pt;height:1in;z-index:251667456" coordsize="77724,91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">
                <v:rect id="Rectangle 10" o:spid="_x0000_s1028" style="position:absolute;width:77724;height:91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OxD9cAA&#10;AADbAAAADwAAAGRycy9kb3ducmV2LnhtbESPT2/CMAzF75P2HSIjcRspaENTR0CoEtqOjD93qzFN&#10;ReN0TdaWb48PSNxsvef3fl5tRt+onrpYBzYwn2WgiMtga64MnI67t09QMSFbbAKTgRtF2KxfX1aY&#10;2zDwL/WHVCkJ4ZijAZdSm2sdS0ce4yy0xKJdQucxydpV2nY4SLhv9CLLltpjzdLgsKXCUXk9/HsD&#10;dhw+giv+3gvU/dln37ilPRoznYzbL1CJxvQ0P65/rOALvfwiA+j1H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2OxD9cAAAADbAAAADwAAAAAAAAAAAAAAAACYAgAAZHJzL2Rvd25y&#10;ZXYueG1sUEsFBgAAAAAEAAQA9QAAAIUDAAAAAA==&#10;" fillcolor="red" stroked="f" strokeweight="1pt"/>
                <v:shape id="_x0000_s1029" type="#_x0000_t202" style="position:absolute;left:4572;width:68580;height:457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verLMEA&#10;AADbAAAADwAAAGRycy9kb3ducmV2LnhtbERPTWvCQBC9F/wPywje6sYe0hJdRQTBSym1hvY4ZMds&#10;cHc2yW6T+O+7hUJv83ifs9lNzoqB+tB4VrBaZiCIK68brhVcPo6PLyBCRNZoPZOCOwXYbWcPGyy0&#10;H/mdhnOsRQrhUKACE2NbSBkqQw7D0rfEibv63mFMsK+l7nFM4c7KpyzLpcOGU4PBlg6Gqtv52yko&#10;jXktO6Ofrfy0ly/71h2ozJVazKf9GkSkKf6L/9wnneav4PeXdIDc/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r3qyzBAAAA2wAAAA8AAAAAAAAAAAAAAAAAmAIAAGRycy9kb3du&#10;cmV2LnhtbFBLBQYAAAAABAAEAPUAAACGAwAAAAA=&#10;" fillcolor="red" stroked="f">
                  <v:textbox>
                    <w:txbxContent>
                      <w:p w:rsidR="00F600D1" w:rsidRPr="00954B63" w:rsidRDefault="00F600D1" w:rsidP="00F600D1">
                        <w:pPr>
                          <w:spacing w:after="0" w:line="240" w:lineRule="auto"/>
                          <w:jc w:val="center"/>
                          <w:rPr>
                            <w:rFonts w:ascii="Open Sans Light" w:hAnsi="Open Sans Light" w:cs="Open Sans"/>
                            <w:color w:val="FFFFFF" w:themeColor="background1"/>
                            <w:spacing w:val="34"/>
                            <w:w w:val="111"/>
                            <w14:textOutline w14:w="9525" w14:cap="flat" w14:cmpd="sng" w14:algn="ctr">
                              <w14:solidFill>
                                <w14:schemeClr w14:val="bg1"/>
                              </w14:solidFill>
                              <w14:prstDash w14:val="solid"/>
                              <w14:round/>
                            </w14:textOutline>
                          </w:rPr>
                        </w:pPr>
                        <w:r w:rsidRPr="00954B63">
                          <w:rPr>
                            <w:rFonts w:ascii="Open Sans Light" w:hAnsi="Open Sans Light" w:cs="Open Sans"/>
                            <w:color w:val="FFFFFF" w:themeColor="background1"/>
                            <w:spacing w:val="34"/>
                            <w:w w:val="111"/>
                            <w14:textOutline w14:w="9525" w14:cap="flat" w14:cmpd="sng" w14:algn="ctr">
                              <w14:solidFill>
                                <w14:schemeClr w14:val="bg1"/>
                              </w14:solidFill>
                              <w14:prstDash w14:val="solid"/>
                              <w14:round/>
                            </w14:textOutline>
                          </w:rPr>
                          <w:t>LINKEDIN.COM/LISAMMAY  |  509 499 1070  |  MAY.LISA2@GMAIL.COM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F600D1"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13D892E1" wp14:editId="768771FD">
                <wp:simplePos x="0" y="0"/>
                <wp:positionH relativeFrom="column">
                  <wp:posOffset>0</wp:posOffset>
                </wp:positionH>
                <wp:positionV relativeFrom="page">
                  <wp:posOffset>0</wp:posOffset>
                </wp:positionV>
                <wp:extent cx="7772400" cy="2139696"/>
                <wp:effectExtent l="0" t="0" r="0" b="0"/>
                <wp:wrapNone/>
                <wp:docPr id="2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72400" cy="2139696"/>
                          <a:chOff x="0" y="0"/>
                          <a:chExt cx="7772400" cy="2141982"/>
                        </a:xfrm>
                      </wpg:grpSpPr>
                      <wps:wsp>
                        <wps:cNvPr id="3" name="Rectangle 3"/>
                        <wps:cNvSpPr/>
                        <wps:spPr>
                          <a:xfrm>
                            <a:off x="0" y="0"/>
                            <a:ext cx="7772400" cy="2132472"/>
                          </a:xfrm>
                          <a:prstGeom prst="rect">
                            <a:avLst/>
                          </a:prstGeom>
                          <a:solidFill>
                            <a:srgbClr val="FF00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457200" y="514350"/>
                            <a:ext cx="6858000" cy="1627632"/>
                          </a:xfrm>
                          <a:prstGeom prst="rect">
                            <a:avLst/>
                          </a:prstGeom>
                          <a:solidFill>
                            <a:srgbClr val="FF0000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F600D1" w:rsidRDefault="00F600D1" w:rsidP="00F600D1">
                              <w:pPr>
                                <w:spacing w:after="0" w:line="240" w:lineRule="auto"/>
                                <w:jc w:val="center"/>
                                <w:rPr>
                                  <w:rFonts w:ascii="Open Sans" w:hAnsi="Open Sans" w:cs="Open Sans"/>
                                  <w:b/>
                                  <w:color w:val="FFFFFF" w:themeColor="background1"/>
                                  <w:spacing w:val="20"/>
                                  <w:sz w:val="104"/>
                                  <w:szCs w:val="104"/>
                                </w:rPr>
                              </w:pPr>
                              <w:r w:rsidRPr="00066784">
                                <w:rPr>
                                  <w:rFonts w:ascii="Open Sans" w:hAnsi="Open Sans" w:cs="Open Sans"/>
                                  <w:b/>
                                  <w:color w:val="FFFFFF" w:themeColor="background1"/>
                                  <w:spacing w:val="20"/>
                                  <w:sz w:val="104"/>
                                  <w:szCs w:val="104"/>
                                </w:rPr>
                                <w:t>LISA MAY</w:t>
                              </w:r>
                            </w:p>
                            <w:p w:rsidR="00F600D1" w:rsidRPr="00BF01BE" w:rsidRDefault="00F600D1" w:rsidP="00F600D1">
                              <w:pPr>
                                <w:jc w:val="center"/>
                                <w:rPr>
                                  <w:rFonts w:cs="Open Sans"/>
                                  <w:b/>
                                  <w:color w:val="FFFFFF" w:themeColor="background1"/>
                                  <w:spacing w:val="90"/>
                                  <w:sz w:val="36"/>
                                  <w:szCs w:val="36"/>
                                </w:rPr>
                              </w:pPr>
                              <w:r w:rsidRPr="00BF01BE">
                                <w:rPr>
                                  <w:rFonts w:cs="Open Sans"/>
                                  <w:b/>
                                  <w:color w:val="FFFFFF" w:themeColor="background1"/>
                                  <w:spacing w:val="90"/>
                                  <w:sz w:val="36"/>
                                  <w:szCs w:val="36"/>
                                </w:rPr>
                                <w:t>RESEARCH  MANAGER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3D892E1" id="Group 2" o:spid="_x0000_s1030" style="position:absolute;margin-left:0;margin-top:0;width:612pt;height:168.5pt;z-index:251659264;mso-position-vertical-relative:page;mso-height-relative:margin" coordsize="77724,214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">
                <v:rect id="Rectangle 3" o:spid="_x0000_s1031" style="position:absolute;width:77724;height:2132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mN/k8AA&#10;AADaAAAADwAAAGRycy9kb3ducmV2LnhtbESPwWrDMBBE74H+g9hCb7HctCnFsRKCISTHNG3vi7W1&#10;TKyVKym28/dRoZDjMDNvmHIz2U4M5EPrWMFzloMgrp1uuVHw9bmbv4MIEVlj55gUXCnAZv0wK7HQ&#10;buQPGk6xEQnCoUAFJsa+kDLUhiyGzPXEyftx3mJM0jdSexwT3HZykedv0mLLacFgT5Wh+ny6WAV6&#10;GpfOVL+vFcrh2+Z73NIRlXp6nLYrEJGmeA//tw9awQv8XUk3QK5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nmN/k8AAAADaAAAADwAAAAAAAAAAAAAAAACYAgAAZHJzL2Rvd25y&#10;ZXYueG1sUEsFBgAAAAAEAAQA9QAAAIUDAAAAAA==&#10;" fillcolor="red" stroked="f" strokeweight="1pt"/>
                <v:shape id="_x0000_s1032" type="#_x0000_t202" style="position:absolute;left:4572;top:5143;width:68580;height:162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LLcBMAA&#10;AADaAAAADwAAAGRycy9kb3ducmV2LnhtbERPy2oCMRTdC/5DuII7zShSytQoovig7UKtuL4mtzND&#10;JzdDEnXar28KBZeH857OW1uLG/lQOVYwGmYgiLUzFRcKTh/rwTOIEJEN1o5JwTcFmM+6nSnmxt35&#10;QLdjLEQK4ZCjgjLGJpcy6JIshqFriBP36bzFmKAvpPF4T+G2luMse5IWK04NJTa0LEl/Ha82zXi1&#10;dru6nLPRm978OK/9fvF+UarfaxcvICK18SH+d++Mggn8XUl+kLN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LLcBMAAAADaAAAADwAAAAAAAAAAAAAAAACYAgAAZHJzL2Rvd25y&#10;ZXYueG1sUEsFBgAAAAAEAAQA9QAAAIUDAAAAAA==&#10;" fillcolor="red" stroked="f">
                  <v:textbox>
                    <w:txbxContent>
                      <w:p w:rsidR="00F600D1" w:rsidRDefault="00F600D1" w:rsidP="00F600D1">
                        <w:pPr>
                          <w:spacing w:after="0" w:line="240" w:lineRule="auto"/>
                          <w:jc w:val="center"/>
                          <w:rPr>
                            <w:rFonts w:ascii="Open Sans" w:hAnsi="Open Sans" w:cs="Open Sans"/>
                            <w:b/>
                            <w:color w:val="FFFFFF" w:themeColor="background1"/>
                            <w:spacing w:val="20"/>
                            <w:sz w:val="104"/>
                            <w:szCs w:val="104"/>
                          </w:rPr>
                        </w:pPr>
                        <w:r w:rsidRPr="00066784">
                          <w:rPr>
                            <w:rFonts w:ascii="Open Sans" w:hAnsi="Open Sans" w:cs="Open Sans"/>
                            <w:b/>
                            <w:color w:val="FFFFFF" w:themeColor="background1"/>
                            <w:spacing w:val="20"/>
                            <w:sz w:val="104"/>
                            <w:szCs w:val="104"/>
                          </w:rPr>
                          <w:t>LISA MAY</w:t>
                        </w:r>
                      </w:p>
                      <w:p w:rsidR="00F600D1" w:rsidRPr="00BF01BE" w:rsidRDefault="00F600D1" w:rsidP="00F600D1">
                        <w:pPr>
                          <w:jc w:val="center"/>
                          <w:rPr>
                            <w:rFonts w:cs="Open Sans"/>
                            <w:b/>
                            <w:color w:val="FFFFFF" w:themeColor="background1"/>
                            <w:spacing w:val="90"/>
                            <w:sz w:val="36"/>
                            <w:szCs w:val="36"/>
                          </w:rPr>
                        </w:pPr>
                        <w:r w:rsidRPr="00BF01BE">
                          <w:rPr>
                            <w:rFonts w:cs="Open Sans"/>
                            <w:b/>
                            <w:color w:val="FFFFFF" w:themeColor="background1"/>
                            <w:spacing w:val="90"/>
                            <w:sz w:val="36"/>
                            <w:szCs w:val="36"/>
                          </w:rPr>
                          <w:t>RESEARCH  MANAGER</w:t>
                        </w:r>
                      </w:p>
                    </w:txbxContent>
                  </v:textbox>
                </v:shape>
                <w10:wrap anchory="page"/>
              </v:group>
            </w:pict>
          </mc:Fallback>
        </mc:AlternateContent>
      </w:r>
    </w:p>
    <w:p w:rsidR="006B4F70" w:rsidRDefault="006B4F70">
      <w:r>
        <w:br w:type="page"/>
      </w:r>
    </w:p>
    <w:p w:rsidR="00596016" w:rsidRDefault="00596016" w:rsidP="00796B89">
      <w:pPr>
        <w:spacing w:line="240" w:lineRule="auto"/>
      </w:pPr>
    </w:p>
    <w:p w:rsidR="006B4F70" w:rsidRDefault="006B4F70" w:rsidP="00796B89">
      <w:pPr>
        <w:spacing w:line="240" w:lineRule="auto"/>
      </w:pPr>
    </w:p>
    <w:p w:rsidR="006B4F70" w:rsidRDefault="00812578">
      <w:r>
        <w:rPr>
          <w:noProof/>
        </w:rPr>
        <mc:AlternateContent>
          <mc:Choice Requires="wps">
            <w:drawing>
              <wp:anchor distT="0" distB="0" distL="114300" distR="114300" simplePos="0" relativeHeight="251639808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1593546</wp:posOffset>
                </wp:positionV>
                <wp:extent cx="7772400" cy="7359650"/>
                <wp:effectExtent l="0" t="0" r="0" b="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772400" cy="7359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sdt>
                            <w:sdtPr>
                              <w:rPr>
                                <w:rFonts w:ascii="Open Sans" w:hAnsi="Open Sans" w:cs="Open Sans"/>
                              </w:rPr>
                              <w:id w:val="568603642"/>
                              <w:temporary/>
                              <w:showingPlcHdr/>
                              <w15:appearance w15:val="hidden"/>
                            </w:sdtPr>
                            <w:sdtEndPr/>
                            <w:sdtContent>
                              <w:p w:rsidR="00596016" w:rsidRPr="00596016" w:rsidRDefault="00596016" w:rsidP="00596016">
                                <w:pPr>
                                  <w:jc w:val="both"/>
                                  <w:rPr>
                                    <w:rFonts w:ascii="Open Sans" w:hAnsi="Open Sans" w:cs="Open Sans"/>
                                  </w:rPr>
                                </w:pPr>
                                <w:r w:rsidRPr="00596016">
                                  <w:rPr>
                                    <w:rFonts w:ascii="Open Sans" w:hAnsi="Open Sans" w:cs="Open Sans"/>
                                  </w:rPr>
                                  <w:t>[Grab your reader’s attention with a great quote from the document or use this space to emphasize a key point. To place this text box anywhere on the page, just drag it.]</w:t>
                                </w:r>
                              </w:p>
                            </w:sdtContent>
                          </w:sdt>
                        </w:txbxContent>
                      </wps:txbx>
                      <wps:bodyPr rot="0" vert="horz" wrap="square" lIns="457200" tIns="457200" rIns="457200" bIns="4572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33" type="#_x0000_t202" style="position:absolute;margin-left:0;margin-top:125.5pt;width:612pt;height:579.5pt;z-index:251639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" stroked="f">
                <v:textbox inset="36pt,36pt,36pt,36pt">
                  <w:txbxContent>
                    <w:sdt>
                      <w:sdtPr>
                        <w:rPr>
                          <w:rFonts w:ascii="Open Sans" w:hAnsi="Open Sans" w:cs="Open Sans"/>
                        </w:rPr>
                        <w:id w:val="568603642"/>
                        <w:temporary/>
                        <w:showingPlcHdr/>
                        <w15:appearance w15:val="hidden"/>
                      </w:sdtPr>
                      <w:sdtEndPr/>
                      <w:sdtContent>
                        <w:p w:rsidR="00596016" w:rsidRPr="00596016" w:rsidRDefault="00596016" w:rsidP="00596016">
                          <w:pPr>
                            <w:jc w:val="both"/>
                            <w:rPr>
                              <w:rFonts w:ascii="Open Sans" w:hAnsi="Open Sans" w:cs="Open Sans"/>
                            </w:rPr>
                          </w:pPr>
                          <w:r w:rsidRPr="00596016">
                            <w:rPr>
                              <w:rFonts w:ascii="Open Sans" w:hAnsi="Open Sans" w:cs="Open Sans"/>
                            </w:rPr>
                            <w:t>[Grab your reader’s attention with a great quote from the document or use this space to emphasize a key point. To place this text box anywhere on the page, just drag it.]</w:t>
                          </w:r>
                        </w:p>
                      </w:sdtContent>
                    </w:sdt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85888" behindDoc="0" locked="0" layoutInCell="1" allowOverlap="1" wp14:anchorId="0195CDC6" wp14:editId="6B03CC91">
                <wp:simplePos x="0" y="0"/>
                <wp:positionH relativeFrom="column">
                  <wp:posOffset>0</wp:posOffset>
                </wp:positionH>
                <wp:positionV relativeFrom="page">
                  <wp:posOffset>0</wp:posOffset>
                </wp:positionV>
                <wp:extent cx="7772400" cy="2139696"/>
                <wp:effectExtent l="0" t="0" r="0" b="0"/>
                <wp:wrapNone/>
                <wp:docPr id="30" name="Group 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72400" cy="2139696"/>
                          <a:chOff x="0" y="0"/>
                          <a:chExt cx="7772400" cy="2141982"/>
                        </a:xfrm>
                      </wpg:grpSpPr>
                      <wps:wsp>
                        <wps:cNvPr id="31" name="Rectangle 31"/>
                        <wps:cNvSpPr/>
                        <wps:spPr>
                          <a:xfrm>
                            <a:off x="0" y="0"/>
                            <a:ext cx="7772400" cy="2132828"/>
                          </a:xfrm>
                          <a:prstGeom prst="rect">
                            <a:avLst/>
                          </a:prstGeom>
                          <a:solidFill>
                            <a:srgbClr val="FF00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457200" y="514350"/>
                            <a:ext cx="6858000" cy="1627632"/>
                          </a:xfrm>
                          <a:prstGeom prst="rect">
                            <a:avLst/>
                          </a:prstGeom>
                          <a:solidFill>
                            <a:srgbClr val="FF0000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12578" w:rsidRDefault="00812578" w:rsidP="00812578">
                              <w:pPr>
                                <w:spacing w:after="0" w:line="240" w:lineRule="auto"/>
                                <w:jc w:val="center"/>
                                <w:rPr>
                                  <w:rFonts w:ascii="Open Sans" w:hAnsi="Open Sans" w:cs="Open Sans"/>
                                  <w:b/>
                                  <w:color w:val="FFFFFF" w:themeColor="background1"/>
                                  <w:spacing w:val="20"/>
                                  <w:sz w:val="104"/>
                                  <w:szCs w:val="104"/>
                                </w:rPr>
                              </w:pPr>
                              <w:r w:rsidRPr="00066784">
                                <w:rPr>
                                  <w:rFonts w:ascii="Open Sans" w:hAnsi="Open Sans" w:cs="Open Sans"/>
                                  <w:b/>
                                  <w:color w:val="FFFFFF" w:themeColor="background1"/>
                                  <w:spacing w:val="20"/>
                                  <w:sz w:val="104"/>
                                  <w:szCs w:val="104"/>
                                </w:rPr>
                                <w:t>LISA MAY</w:t>
                              </w:r>
                            </w:p>
                            <w:p w:rsidR="00812578" w:rsidRPr="00BF01BE" w:rsidRDefault="00812578" w:rsidP="00812578">
                              <w:pPr>
                                <w:jc w:val="center"/>
                                <w:rPr>
                                  <w:rFonts w:cs="Open Sans"/>
                                  <w:b/>
                                  <w:color w:val="FFFFFF" w:themeColor="background1"/>
                                  <w:spacing w:val="90"/>
                                  <w:sz w:val="36"/>
                                  <w:szCs w:val="36"/>
                                </w:rPr>
                              </w:pPr>
                              <w:r w:rsidRPr="00BF01BE">
                                <w:rPr>
                                  <w:rFonts w:cs="Open Sans"/>
                                  <w:b/>
                                  <w:color w:val="FFFFFF" w:themeColor="background1"/>
                                  <w:spacing w:val="90"/>
                                  <w:sz w:val="36"/>
                                  <w:szCs w:val="36"/>
                                </w:rPr>
                                <w:t>RESEARCH  MANAGER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195CDC6" id="Group 30" o:spid="_x0000_s1034" style="position:absolute;margin-left:0;margin-top:0;width:612pt;height:168.5pt;z-index:251685888;mso-position-vertical-relative:page;mso-height-relative:margin" coordsize="77724,214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">
                <v:rect id="Rectangle 31" o:spid="_x0000_s1035" style="position:absolute;width:77724;height:2132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BW6DsEA&#10;AADbAAAADwAAAGRycy9kb3ducmV2LnhtbESPwWrDMBBE74X8g9hCbo3sJi3FjWyMISTHJmnvi7W1&#10;TK2VY6m28/dVINDjMDNvmG0x206MNPjWsYJ0lYAgrp1uuVHwed49vYHwAVlj55gUXMlDkS8etphp&#10;N/GRxlNoRISwz1CBCaHPpPS1IYt+5Xri6H27wWKIcmikHnCKcNvJ5yR5lRZbjgsGe6oM1T+nX6tA&#10;z9OLM9VlU6Ecv2yyx5I+UKnl41y+gwg0h//wvX3QCtYp3L7EHyDz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wVug7BAAAA2wAAAA8AAAAAAAAAAAAAAAAAmAIAAGRycy9kb3du&#10;cmV2LnhtbFBLBQYAAAAABAAEAPUAAACGAwAAAAA=&#10;" fillcolor="red" stroked="f" strokeweight="1pt"/>
                <v:shape id="_x0000_s1036" type="#_x0000_t202" style="position:absolute;left:4572;top:5143;width:68580;height:162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GR1O8QA&#10;AADbAAAADwAAAGRycy9kb3ducmV2LnhtbESPQWsCMRCF70L/Q5hCb5rVQilbo0hLVaoHuy2ex2Tc&#10;XbqZLEnU1V9vhILHx5v3vXnjaWcbcSQfascKhoMMBLF2puZSwe/PZ/8VRIjIBhvHpOBMAaaTh94Y&#10;c+NO/E3HIpYiQTjkqKCKsc2lDLoii2HgWuLk7Z23GJP0pTQeTwluGznKshdpsebUUGFL7xXpv+Jg&#10;0xtf1i4+dttsuNLzi/Pab2brnVJPj93sDUSkLt6P/9NLo+B5BLctCQBycg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hkdTvEAAAA2wAAAA8AAAAAAAAAAAAAAAAAmAIAAGRycy9k&#10;b3ducmV2LnhtbFBLBQYAAAAABAAEAPUAAACJAwAAAAA=&#10;" fillcolor="red" stroked="f">
                  <v:textbox>
                    <w:txbxContent>
                      <w:p w:rsidR="00812578" w:rsidRDefault="00812578" w:rsidP="00812578">
                        <w:pPr>
                          <w:spacing w:after="0" w:line="240" w:lineRule="auto"/>
                          <w:jc w:val="center"/>
                          <w:rPr>
                            <w:rFonts w:ascii="Open Sans" w:hAnsi="Open Sans" w:cs="Open Sans"/>
                            <w:b/>
                            <w:color w:val="FFFFFF" w:themeColor="background1"/>
                            <w:spacing w:val="20"/>
                            <w:sz w:val="104"/>
                            <w:szCs w:val="104"/>
                          </w:rPr>
                        </w:pPr>
                        <w:r w:rsidRPr="00066784">
                          <w:rPr>
                            <w:rFonts w:ascii="Open Sans" w:hAnsi="Open Sans" w:cs="Open Sans"/>
                            <w:b/>
                            <w:color w:val="FFFFFF" w:themeColor="background1"/>
                            <w:spacing w:val="20"/>
                            <w:sz w:val="104"/>
                            <w:szCs w:val="104"/>
                          </w:rPr>
                          <w:t>LISA MAY</w:t>
                        </w:r>
                      </w:p>
                      <w:p w:rsidR="00812578" w:rsidRPr="00BF01BE" w:rsidRDefault="00812578" w:rsidP="00812578">
                        <w:pPr>
                          <w:jc w:val="center"/>
                          <w:rPr>
                            <w:rFonts w:cs="Open Sans"/>
                            <w:b/>
                            <w:color w:val="FFFFFF" w:themeColor="background1"/>
                            <w:spacing w:val="90"/>
                            <w:sz w:val="36"/>
                            <w:szCs w:val="36"/>
                          </w:rPr>
                        </w:pPr>
                        <w:r w:rsidRPr="00BF01BE">
                          <w:rPr>
                            <w:rFonts w:cs="Open Sans"/>
                            <w:b/>
                            <w:color w:val="FFFFFF" w:themeColor="background1"/>
                            <w:spacing w:val="90"/>
                            <w:sz w:val="36"/>
                            <w:szCs w:val="36"/>
                          </w:rPr>
                          <w:t>RESEARCH  MANAGER</w:t>
                        </w:r>
                      </w:p>
                    </w:txbxContent>
                  </v:textbox>
                </v:shape>
                <w10:wrap anchory="page"/>
              </v:group>
            </w:pict>
          </mc:Fallback>
        </mc:AlternateContent>
      </w:r>
      <w:r w:rsidR="00F600D1">
        <w:rPr>
          <w:noProof/>
        </w:rPr>
        <mc:AlternateContent>
          <mc:Choice Requires="wpg">
            <w:drawing>
              <wp:anchor distT="0" distB="0" distL="114300" distR="114300" simplePos="0" relativeHeight="251670528" behindDoc="0" locked="0" layoutInCell="1" allowOverlap="1" wp14:anchorId="6F678F60" wp14:editId="72F45194">
                <wp:simplePos x="0" y="0"/>
                <wp:positionH relativeFrom="column">
                  <wp:posOffset>0</wp:posOffset>
                </wp:positionH>
                <wp:positionV relativeFrom="paragraph">
                  <wp:posOffset>8591881</wp:posOffset>
                </wp:positionV>
                <wp:extent cx="7772400" cy="914400"/>
                <wp:effectExtent l="0" t="0" r="0" b="0"/>
                <wp:wrapNone/>
                <wp:docPr id="17" name="Group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72400" cy="914400"/>
                          <a:chOff x="0" y="0"/>
                          <a:chExt cx="7772400" cy="914400"/>
                        </a:xfrm>
                      </wpg:grpSpPr>
                      <wps:wsp>
                        <wps:cNvPr id="8" name="Rectangle 8"/>
                        <wps:cNvSpPr/>
                        <wps:spPr>
                          <a:xfrm>
                            <a:off x="0" y="0"/>
                            <a:ext cx="7772400" cy="914400"/>
                          </a:xfrm>
                          <a:prstGeom prst="rect">
                            <a:avLst/>
                          </a:prstGeom>
                          <a:solidFill>
                            <a:srgbClr val="FF00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457200" y="0"/>
                            <a:ext cx="6858000" cy="457200"/>
                          </a:xfrm>
                          <a:prstGeom prst="rect">
                            <a:avLst/>
                          </a:prstGeom>
                          <a:solidFill>
                            <a:srgbClr val="FF0000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F600D1" w:rsidRPr="00954B63" w:rsidRDefault="00F600D1" w:rsidP="00F600D1">
                              <w:pPr>
                                <w:spacing w:after="0" w:line="240" w:lineRule="auto"/>
                                <w:jc w:val="center"/>
                                <w:rPr>
                                  <w:rFonts w:ascii="Open Sans Light" w:hAnsi="Open Sans Light" w:cs="Open Sans"/>
                                  <w:color w:val="FFFFFF" w:themeColor="background1"/>
                                  <w:spacing w:val="34"/>
                                  <w:w w:val="111"/>
                                  <w14:textOutline w14:w="9525" w14:cap="flat" w14:cmpd="sng" w14:algn="ctr">
                                    <w14:solidFill>
                                      <w14:schemeClr w14:val="bg1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 w:rsidRPr="00954B63">
                                <w:rPr>
                                  <w:rFonts w:ascii="Open Sans Light" w:hAnsi="Open Sans Light" w:cs="Open Sans"/>
                                  <w:color w:val="FFFFFF" w:themeColor="background1"/>
                                  <w:spacing w:val="34"/>
                                  <w:w w:val="111"/>
                                  <w14:textOutline w14:w="9525" w14:cap="flat" w14:cmpd="sng" w14:algn="ctr">
                                    <w14:solidFill>
                                      <w14:schemeClr w14:val="bg1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  <w:t>LINKEDIN.COM/LISAMMAY  |  509 499 1070  |  MAY.LISA2@GMAIL.COM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F678F60" id="Group 17" o:spid="_x0000_s1037" style="position:absolute;margin-left:0;margin-top:676.55pt;width:612pt;height:1in;z-index:251670528" coordsize="77724,91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">
                <v:rect id="Rectangle 8" o:spid="_x0000_s1038" style="position:absolute;width:77724;height:91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" fillcolor="red" stroked="f" strokeweight="1pt"/>
                <v:shape id="_x0000_s1039" type="#_x0000_t202" style="position:absolute;left:4572;width:68580;height:457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Om2b8EA&#10;AADaAAAADwAAAGRycy9kb3ducmV2LnhtbESPT4vCMBTE78J+h/AWvGm6HlS6RhFhwcsi/il6fDRv&#10;m2LyUpus1m9vBMHjMDO/YWaLzllxpTbUnhV8DTMQxKXXNVcKDvufwRREiMgarWdScKcAi/lHb4a5&#10;9jfe0nUXK5EgHHJUYGJscilDachhGPqGOHl/vnUYk2wrqVu8JbizcpRlY+mw5rRgsKGVofK8+3cK&#10;CmN+i4vREyuP9nCym8uKirFS/c9u+Q0iUhff4Vd7rRVM4Hkl3QA5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jptm/BAAAA2gAAAA8AAAAAAAAAAAAAAAAAmAIAAGRycy9kb3du&#10;cmV2LnhtbFBLBQYAAAAABAAEAPUAAACGAwAAAAA=&#10;" fillcolor="red" stroked="f">
                  <v:textbox>
                    <w:txbxContent>
                      <w:p w:rsidR="00F600D1" w:rsidRPr="00954B63" w:rsidRDefault="00F600D1" w:rsidP="00F600D1">
                        <w:pPr>
                          <w:spacing w:after="0" w:line="240" w:lineRule="auto"/>
                          <w:jc w:val="center"/>
                          <w:rPr>
                            <w:rFonts w:ascii="Open Sans Light" w:hAnsi="Open Sans Light" w:cs="Open Sans"/>
                            <w:color w:val="FFFFFF" w:themeColor="background1"/>
                            <w:spacing w:val="34"/>
                            <w:w w:val="111"/>
                            <w14:textOutline w14:w="9525" w14:cap="flat" w14:cmpd="sng" w14:algn="ctr">
                              <w14:solidFill>
                                <w14:schemeClr w14:val="bg1"/>
                              </w14:solidFill>
                              <w14:prstDash w14:val="solid"/>
                              <w14:round/>
                            </w14:textOutline>
                          </w:rPr>
                        </w:pPr>
                        <w:r w:rsidRPr="00954B63">
                          <w:rPr>
                            <w:rFonts w:ascii="Open Sans Light" w:hAnsi="Open Sans Light" w:cs="Open Sans"/>
                            <w:color w:val="FFFFFF" w:themeColor="background1"/>
                            <w:spacing w:val="34"/>
                            <w:w w:val="111"/>
                            <w14:textOutline w14:w="9525" w14:cap="flat" w14:cmpd="sng" w14:algn="ctr">
                              <w14:solidFill>
                                <w14:schemeClr w14:val="bg1"/>
                              </w14:solidFill>
                              <w14:prstDash w14:val="solid"/>
                              <w14:round/>
                            </w14:textOutline>
                          </w:rPr>
                          <w:t>LINKEDIN.COM/LISAMMAY  |  509 499 1070  |  MAY.LISA2@GMAIL.COM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6B4F70">
        <w:br w:type="page"/>
      </w:r>
    </w:p>
    <w:p w:rsidR="006B4F70" w:rsidRPr="00BF01BE" w:rsidRDefault="006B4F70" w:rsidP="006B4F70">
      <w:pPr>
        <w:jc w:val="center"/>
        <w:rPr>
          <w:rFonts w:cs="Open Sans"/>
          <w:b/>
          <w:color w:val="FFFFFF" w:themeColor="background1"/>
          <w:spacing w:val="90"/>
          <w:sz w:val="36"/>
          <w:szCs w:val="36"/>
        </w:rPr>
      </w:pPr>
      <w:r w:rsidRPr="00BF01BE">
        <w:rPr>
          <w:rFonts w:cs="Open Sans"/>
          <w:b/>
          <w:color w:val="FFFFFF" w:themeColor="background1"/>
          <w:spacing w:val="90"/>
          <w:sz w:val="36"/>
          <w:szCs w:val="36"/>
        </w:rPr>
        <w:lastRenderedPageBreak/>
        <w:t>RESEARCH  MANAGER</w:t>
      </w:r>
    </w:p>
    <w:p w:rsidR="00596016" w:rsidRDefault="00812578" w:rsidP="00796B89">
      <w:pPr>
        <w:spacing w:line="240" w:lineRule="auto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1CE668B3" wp14:editId="78D82A49">
                <wp:simplePos x="0" y="0"/>
                <wp:positionH relativeFrom="column">
                  <wp:posOffset>0</wp:posOffset>
                </wp:positionH>
                <wp:positionV relativeFrom="paragraph">
                  <wp:posOffset>1738326</wp:posOffset>
                </wp:positionV>
                <wp:extent cx="7772400" cy="7359650"/>
                <wp:effectExtent l="0" t="0" r="0" b="0"/>
                <wp:wrapSquare wrapText="bothSides"/>
                <wp:docPr id="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772400" cy="7359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sdt>
                            <w:sdtPr>
                              <w:rPr>
                                <w:rFonts w:ascii="Open Sans" w:hAnsi="Open Sans" w:cs="Open Sans"/>
                              </w:rPr>
                              <w:id w:val="-1696685891"/>
                              <w:temporary/>
                              <w:showingPlcHdr/>
                              <w15:appearance w15:val="hidden"/>
                            </w:sdtPr>
                            <w:sdtEndPr/>
                            <w:sdtContent>
                              <w:p w:rsidR="006B4F70" w:rsidRPr="00596016" w:rsidRDefault="006B4F70" w:rsidP="006B4F70">
                                <w:pPr>
                                  <w:jc w:val="both"/>
                                  <w:rPr>
                                    <w:rFonts w:ascii="Open Sans" w:hAnsi="Open Sans" w:cs="Open Sans"/>
                                  </w:rPr>
                                </w:pPr>
                                <w:r w:rsidRPr="00596016">
                                  <w:rPr>
                                    <w:rFonts w:ascii="Open Sans" w:hAnsi="Open Sans" w:cs="Open Sans"/>
                                  </w:rPr>
                                  <w:t>[Grab your reader’s attention with a great quote from the document or use this space to emphasize a key point. To place this text box anywhere on the page, just drag it.]</w:t>
                                </w:r>
                              </w:p>
                            </w:sdtContent>
                          </w:sdt>
                        </w:txbxContent>
                      </wps:txbx>
                      <wps:bodyPr rot="0" vert="horz" wrap="square" lIns="457200" tIns="457200" rIns="457200" bIns="4572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E668B3" id="_x0000_s1040" type="#_x0000_t202" style="position:absolute;margin-left:0;margin-top:136.9pt;width:612pt;height:579.5pt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" stroked="f">
                <v:textbox inset="36pt,36pt,36pt,36pt">
                  <w:txbxContent>
                    <w:sdt>
                      <w:sdtPr>
                        <w:rPr>
                          <w:rFonts w:ascii="Open Sans" w:hAnsi="Open Sans" w:cs="Open Sans"/>
                        </w:rPr>
                        <w:id w:val="-1696685891"/>
                        <w:temporary/>
                        <w:showingPlcHdr/>
                        <w15:appearance w15:val="hidden"/>
                      </w:sdtPr>
                      <w:sdtEndPr/>
                      <w:sdtContent>
                        <w:p w:rsidR="006B4F70" w:rsidRPr="00596016" w:rsidRDefault="006B4F70" w:rsidP="006B4F70">
                          <w:pPr>
                            <w:jc w:val="both"/>
                            <w:rPr>
                              <w:rFonts w:ascii="Open Sans" w:hAnsi="Open Sans" w:cs="Open Sans"/>
                            </w:rPr>
                          </w:pPr>
                          <w:r w:rsidRPr="00596016">
                            <w:rPr>
                              <w:rFonts w:ascii="Open Sans" w:hAnsi="Open Sans" w:cs="Open Sans"/>
                            </w:rPr>
                            <w:t>[Grab your reader’s attention with a great quote from the document or use this space to emphasize a key point. To place this text box anywhere on the page, just drag it.]</w:t>
                          </w:r>
                        </w:p>
                      </w:sdtContent>
                    </w:sdt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84864" behindDoc="0" locked="0" layoutInCell="1" allowOverlap="1" wp14:anchorId="0195CDC6" wp14:editId="6B03CC91">
                <wp:simplePos x="0" y="0"/>
                <wp:positionH relativeFrom="column">
                  <wp:posOffset>0</wp:posOffset>
                </wp:positionH>
                <wp:positionV relativeFrom="page">
                  <wp:posOffset>0</wp:posOffset>
                </wp:positionV>
                <wp:extent cx="7772400" cy="2139696"/>
                <wp:effectExtent l="0" t="0" r="0" b="0"/>
                <wp:wrapNone/>
                <wp:docPr id="27" name="Group 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72400" cy="2139696"/>
                          <a:chOff x="0" y="0"/>
                          <a:chExt cx="7772400" cy="2141982"/>
                        </a:xfrm>
                      </wpg:grpSpPr>
                      <wps:wsp>
                        <wps:cNvPr id="28" name="Rectangle 28"/>
                        <wps:cNvSpPr/>
                        <wps:spPr>
                          <a:xfrm>
                            <a:off x="0" y="0"/>
                            <a:ext cx="7772400" cy="2132472"/>
                          </a:xfrm>
                          <a:prstGeom prst="rect">
                            <a:avLst/>
                          </a:prstGeom>
                          <a:solidFill>
                            <a:srgbClr val="FF00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457200" y="514350"/>
                            <a:ext cx="6858000" cy="1627632"/>
                          </a:xfrm>
                          <a:prstGeom prst="rect">
                            <a:avLst/>
                          </a:prstGeom>
                          <a:solidFill>
                            <a:srgbClr val="FF0000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12578" w:rsidRDefault="00812578" w:rsidP="00812578">
                              <w:pPr>
                                <w:spacing w:after="0" w:line="240" w:lineRule="auto"/>
                                <w:jc w:val="center"/>
                                <w:rPr>
                                  <w:rFonts w:ascii="Open Sans" w:hAnsi="Open Sans" w:cs="Open Sans"/>
                                  <w:b/>
                                  <w:color w:val="FFFFFF" w:themeColor="background1"/>
                                  <w:spacing w:val="20"/>
                                  <w:sz w:val="104"/>
                                  <w:szCs w:val="104"/>
                                </w:rPr>
                              </w:pPr>
                              <w:r w:rsidRPr="00066784">
                                <w:rPr>
                                  <w:rFonts w:ascii="Open Sans" w:hAnsi="Open Sans" w:cs="Open Sans"/>
                                  <w:b/>
                                  <w:color w:val="FFFFFF" w:themeColor="background1"/>
                                  <w:spacing w:val="20"/>
                                  <w:sz w:val="104"/>
                                  <w:szCs w:val="104"/>
                                </w:rPr>
                                <w:t>LISA MAY</w:t>
                              </w:r>
                            </w:p>
                            <w:p w:rsidR="00812578" w:rsidRPr="00BF01BE" w:rsidRDefault="00812578" w:rsidP="00812578">
                              <w:pPr>
                                <w:jc w:val="center"/>
                                <w:rPr>
                                  <w:rFonts w:cs="Open Sans"/>
                                  <w:b/>
                                  <w:color w:val="FFFFFF" w:themeColor="background1"/>
                                  <w:spacing w:val="90"/>
                                  <w:sz w:val="36"/>
                                  <w:szCs w:val="36"/>
                                </w:rPr>
                              </w:pPr>
                              <w:r w:rsidRPr="00BF01BE">
                                <w:rPr>
                                  <w:rFonts w:cs="Open Sans"/>
                                  <w:b/>
                                  <w:color w:val="FFFFFF" w:themeColor="background1"/>
                                  <w:spacing w:val="90"/>
                                  <w:sz w:val="36"/>
                                  <w:szCs w:val="36"/>
                                </w:rPr>
                                <w:t>RESEARCH  MANAGER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195CDC6" id="Group 27" o:spid="_x0000_s1041" style="position:absolute;margin-left:0;margin-top:0;width:612pt;height:168.5pt;z-index:251684864;mso-position-vertical-relative:page;mso-height-relative:margin" coordsize="77724,214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">
                <v:rect id="Rectangle 28" o:spid="_x0000_s1042" style="position:absolute;width:77724;height:2132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" fillcolor="red" stroked="f" strokeweight="1pt"/>
                <v:shape id="_x0000_s1043" type="#_x0000_t202" style="position:absolute;left:4572;top:5143;width:68580;height:162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xlxl8QA&#10;AADbAAAADwAAAGRycy9kb3ducmV2LnhtbESPQWsCMRCF70L/Q5hCb5rVQ2m3RpGWqlQPdls8j8m4&#10;u3QzWZKoq7/eCAWPjzfve/PG08424kg+1I4VDAcZCGLtTM2lgt+fz/4LiBCRDTaOScGZAkwnD70x&#10;5sad+JuORSxFgnDIUUEVY5tLGXRFFsPAtcTJ2ztvMSbpS2k8nhLcNnKUZc/SYs2pocKW3ivSf8XB&#10;pje+rF187LbZcKXnF+e138zWO6WeHrvZG4hIXbwf/6eXRsHoFW5bEgDk5Ao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MZcZfEAAAA2wAAAA8AAAAAAAAAAAAAAAAAmAIAAGRycy9k&#10;b3ducmV2LnhtbFBLBQYAAAAABAAEAPUAAACJAwAAAAA=&#10;" fillcolor="red" stroked="f">
                  <v:textbox>
                    <w:txbxContent>
                      <w:p w:rsidR="00812578" w:rsidRDefault="00812578" w:rsidP="00812578">
                        <w:pPr>
                          <w:spacing w:after="0" w:line="240" w:lineRule="auto"/>
                          <w:jc w:val="center"/>
                          <w:rPr>
                            <w:rFonts w:ascii="Open Sans" w:hAnsi="Open Sans" w:cs="Open Sans"/>
                            <w:b/>
                            <w:color w:val="FFFFFF" w:themeColor="background1"/>
                            <w:spacing w:val="20"/>
                            <w:sz w:val="104"/>
                            <w:szCs w:val="104"/>
                          </w:rPr>
                        </w:pPr>
                        <w:r w:rsidRPr="00066784">
                          <w:rPr>
                            <w:rFonts w:ascii="Open Sans" w:hAnsi="Open Sans" w:cs="Open Sans"/>
                            <w:b/>
                            <w:color w:val="FFFFFF" w:themeColor="background1"/>
                            <w:spacing w:val="20"/>
                            <w:sz w:val="104"/>
                            <w:szCs w:val="104"/>
                          </w:rPr>
                          <w:t>LISA MAY</w:t>
                        </w:r>
                      </w:p>
                      <w:p w:rsidR="00812578" w:rsidRPr="00BF01BE" w:rsidRDefault="00812578" w:rsidP="00812578">
                        <w:pPr>
                          <w:jc w:val="center"/>
                          <w:rPr>
                            <w:rFonts w:cs="Open Sans"/>
                            <w:b/>
                            <w:color w:val="FFFFFF" w:themeColor="background1"/>
                            <w:spacing w:val="90"/>
                            <w:sz w:val="36"/>
                            <w:szCs w:val="36"/>
                          </w:rPr>
                        </w:pPr>
                        <w:r w:rsidRPr="00BF01BE">
                          <w:rPr>
                            <w:rFonts w:cs="Open Sans"/>
                            <w:b/>
                            <w:color w:val="FFFFFF" w:themeColor="background1"/>
                            <w:spacing w:val="90"/>
                            <w:sz w:val="36"/>
                            <w:szCs w:val="36"/>
                          </w:rPr>
                          <w:t>RESEARCH  MANAGER</w:t>
                        </w:r>
                      </w:p>
                    </w:txbxContent>
                  </v:textbox>
                </v:shape>
                <w10:wrap anchory="page"/>
              </v:group>
            </w:pict>
          </mc:Fallback>
        </mc:AlternateContent>
      </w:r>
      <w:r w:rsidR="00F600D1">
        <w:rPr>
          <w:noProof/>
        </w:rPr>
        <mc:AlternateContent>
          <mc:Choice Requires="wpg">
            <w:drawing>
              <wp:anchor distT="0" distB="0" distL="114300" distR="114300" simplePos="0" relativeHeight="251671552" behindDoc="0" locked="0" layoutInCell="1" allowOverlap="1" wp14:anchorId="6F678F60" wp14:editId="72F45194">
                <wp:simplePos x="0" y="0"/>
                <wp:positionH relativeFrom="column">
                  <wp:posOffset>0</wp:posOffset>
                </wp:positionH>
                <wp:positionV relativeFrom="paragraph">
                  <wp:posOffset>8730946</wp:posOffset>
                </wp:positionV>
                <wp:extent cx="7772400" cy="914400"/>
                <wp:effectExtent l="0" t="0" r="0" b="0"/>
                <wp:wrapNone/>
                <wp:docPr id="12" name="Group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72400" cy="914400"/>
                          <a:chOff x="0" y="0"/>
                          <a:chExt cx="7772400" cy="914400"/>
                        </a:xfrm>
                      </wpg:grpSpPr>
                      <wps:wsp>
                        <wps:cNvPr id="13" name="Rectangle 13"/>
                        <wps:cNvSpPr/>
                        <wps:spPr>
                          <a:xfrm>
                            <a:off x="0" y="0"/>
                            <a:ext cx="7772400" cy="914400"/>
                          </a:xfrm>
                          <a:prstGeom prst="rect">
                            <a:avLst/>
                          </a:prstGeom>
                          <a:solidFill>
                            <a:srgbClr val="FF00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457200" y="0"/>
                            <a:ext cx="6858000" cy="457200"/>
                          </a:xfrm>
                          <a:prstGeom prst="rect">
                            <a:avLst/>
                          </a:prstGeom>
                          <a:solidFill>
                            <a:srgbClr val="FF0000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F600D1" w:rsidRPr="00954B63" w:rsidRDefault="00F600D1" w:rsidP="00F600D1">
                              <w:pPr>
                                <w:spacing w:after="0" w:line="240" w:lineRule="auto"/>
                                <w:jc w:val="center"/>
                                <w:rPr>
                                  <w:rFonts w:ascii="Open Sans Light" w:hAnsi="Open Sans Light" w:cs="Open Sans"/>
                                  <w:color w:val="FFFFFF" w:themeColor="background1"/>
                                  <w:spacing w:val="34"/>
                                  <w:w w:val="111"/>
                                  <w14:textOutline w14:w="9525" w14:cap="flat" w14:cmpd="sng" w14:algn="ctr">
                                    <w14:solidFill>
                                      <w14:schemeClr w14:val="bg1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 w:rsidRPr="00954B63">
                                <w:rPr>
                                  <w:rFonts w:ascii="Open Sans Light" w:hAnsi="Open Sans Light" w:cs="Open Sans"/>
                                  <w:color w:val="FFFFFF" w:themeColor="background1"/>
                                  <w:spacing w:val="34"/>
                                  <w:w w:val="111"/>
                                  <w14:textOutline w14:w="9525" w14:cap="flat" w14:cmpd="sng" w14:algn="ctr">
                                    <w14:solidFill>
                                      <w14:schemeClr w14:val="bg1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  <w:t>LINKEDIN.COM/LISAMMAY  |  509 499 1070  |  MAY.LISA2@GMAIL.COM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F678F60" id="Group 12" o:spid="_x0000_s1044" style="position:absolute;margin-left:0;margin-top:687.5pt;width:612pt;height:1in;z-index:251671552" coordsize="77724,91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">
                <v:rect id="Rectangle 13" o:spid="_x0000_s1045" style="position:absolute;width:77724;height:91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D7dgr0A&#10;AADbAAAADwAAAGRycy9kb3ducmV2LnhtbERPS4vCMBC+L/gfwgje1tTVFalGkYLocX3dh2Zsis2k&#10;Ntm2/vuNIOxtPr7nrDa9rURLjS8dK5iMExDEudMlFwou593nAoQPyBorx6TgSR4268HHClPtOj5S&#10;ewqFiCHsU1RgQqhTKX1uyKIfu5o4cjfXWAwRNoXUDXYx3FbyK0nm0mLJscFgTZmh/H76tQp03307&#10;kz1mGcr2apM9bukHlRoN++0SRKA+/Ivf7oOO86fw+iUeINd/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KD7dgr0AAADbAAAADwAAAAAAAAAAAAAAAACYAgAAZHJzL2Rvd25yZXYu&#10;eG1sUEsFBgAAAAAEAAQA9QAAAIIDAAAAAA==&#10;" fillcolor="red" stroked="f" strokeweight="1pt"/>
                <v:shape id="_x0000_s1046" type="#_x0000_t202" style="position:absolute;left:4572;width:68580;height:457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oAItMEA&#10;AADbAAAADwAAAGRycy9kb3ducmV2LnhtbERP32vCMBB+F/Y/hBv4pumG6OhMyxAGvohMLdvj0ZxN&#10;MbnUJmr9781gsLf7+H7eshycFVfqQ+tZwcs0A0Fce91yo+Cw/5y8gQgRWaP1TAruFKAsnkZLzLW/&#10;8Rddd7ERKYRDjgpMjF0uZagNOQxT3xEn7uh7hzHBvpG6x1sKd1a+ZtlcOmw5NRjsaGWoPu0uTkFl&#10;zKY6G72w8tsefuz2vKJqrtT4efh4BxFpiP/iP/dap/kz+P0lHSCLB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qACLTBAAAA2wAAAA8AAAAAAAAAAAAAAAAAmAIAAGRycy9kb3du&#10;cmV2LnhtbFBLBQYAAAAABAAEAPUAAACGAwAAAAA=&#10;" fillcolor="red" stroked="f">
                  <v:textbox>
                    <w:txbxContent>
                      <w:p w:rsidR="00F600D1" w:rsidRPr="00954B63" w:rsidRDefault="00F600D1" w:rsidP="00F600D1">
                        <w:pPr>
                          <w:spacing w:after="0" w:line="240" w:lineRule="auto"/>
                          <w:jc w:val="center"/>
                          <w:rPr>
                            <w:rFonts w:ascii="Open Sans Light" w:hAnsi="Open Sans Light" w:cs="Open Sans"/>
                            <w:color w:val="FFFFFF" w:themeColor="background1"/>
                            <w:spacing w:val="34"/>
                            <w:w w:val="111"/>
                            <w14:textOutline w14:w="9525" w14:cap="flat" w14:cmpd="sng" w14:algn="ctr">
                              <w14:solidFill>
                                <w14:schemeClr w14:val="bg1"/>
                              </w14:solidFill>
                              <w14:prstDash w14:val="solid"/>
                              <w14:round/>
                            </w14:textOutline>
                          </w:rPr>
                        </w:pPr>
                        <w:r w:rsidRPr="00954B63">
                          <w:rPr>
                            <w:rFonts w:ascii="Open Sans Light" w:hAnsi="Open Sans Light" w:cs="Open Sans"/>
                            <w:color w:val="FFFFFF" w:themeColor="background1"/>
                            <w:spacing w:val="34"/>
                            <w:w w:val="111"/>
                            <w14:textOutline w14:w="9525" w14:cap="flat" w14:cmpd="sng" w14:algn="ctr">
                              <w14:solidFill>
                                <w14:schemeClr w14:val="bg1"/>
                              </w14:solidFill>
                              <w14:prstDash w14:val="solid"/>
                              <w14:round/>
                            </w14:textOutline>
                          </w:rPr>
                          <w:t>LINKEDIN.COM/LISAMMAY  |  509 499 1070  |  MAY.LISA2@GMAIL.COM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sectPr w:rsidR="00596016" w:rsidSect="00B2052F">
      <w:pgSz w:w="12240" w:h="15840"/>
      <w:pgMar w:top="0" w:right="0" w:bottom="0" w:left="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altName w:val="Wingdings"/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altName w:val="Calibri"/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1" w:fontKey="{B1A47B1A-29C3-4759-A14C-EAB78A433272}"/>
    <w:embedBold r:id="rId2" w:fontKey="{EBC9D3FB-2EE8-4E88-974D-68B416078B7B}"/>
    <w:embedItalic r:id="rId3" w:fontKey="{5053B365-4FCC-437F-B1D6-29EDA77B92B2}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  <w:embedRegular r:id="rId4" w:fontKey="{D1BF5C8A-D8BA-4ACA-A3DD-E1A3C72011AD}"/>
  </w:font>
  <w:font w:name="Minion Pro">
    <w:panose1 w:val="00000000000000000000"/>
    <w:charset w:val="00"/>
    <w:family w:val="roman"/>
    <w:notTrueType/>
    <w:pitch w:val="variable"/>
    <w:sig w:usb0="60000287" w:usb1="00000001" w:usb2="00000000" w:usb3="00000000" w:csb0="0000019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  <w:embedRegular r:id="rId5" w:fontKey="{1863F30E-C215-4EFD-A8A5-E8BEDD33F91B}"/>
    <w:embedBold r:id="rId6" w:fontKey="{F41DE2D5-5E67-43C1-A674-2178D350F1A2}"/>
  </w:font>
  <w:font w:name="Open Sans Light">
    <w:panose1 w:val="020B0306030504020204"/>
    <w:charset w:val="00"/>
    <w:family w:val="swiss"/>
    <w:pitch w:val="variable"/>
    <w:sig w:usb0="E00002EF" w:usb1="4000205B" w:usb2="00000028" w:usb3="00000000" w:csb0="0000019F" w:csb1="00000000"/>
    <w:embedRegular r:id="rId7" w:fontKey="{77FE74A7-DDE9-4536-919D-DC93846B72C4}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  <w:embedRegular r:id="rId8" w:fontKey="{6CE11F4B-7616-4AB7-82BB-86B9CFA8DEE0}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6290314"/>
    <w:multiLevelType w:val="hybridMultilevel"/>
    <w:tmpl w:val="9C5CDF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59A59BF"/>
    <w:multiLevelType w:val="multilevel"/>
    <w:tmpl w:val="953234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A64369F"/>
    <w:multiLevelType w:val="hybridMultilevel"/>
    <w:tmpl w:val="57EC83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03C74AE"/>
    <w:multiLevelType w:val="hybridMultilevel"/>
    <w:tmpl w:val="F5FEA2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56D2841"/>
    <w:multiLevelType w:val="hybridMultilevel"/>
    <w:tmpl w:val="E0C469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914125F"/>
    <w:multiLevelType w:val="multilevel"/>
    <w:tmpl w:val="D0B430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BE633E0"/>
    <w:multiLevelType w:val="hybridMultilevel"/>
    <w:tmpl w:val="B7083E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5"/>
  </w:num>
  <w:num w:numId="3">
    <w:abstractNumId w:val="2"/>
  </w:num>
  <w:num w:numId="4">
    <w:abstractNumId w:val="3"/>
  </w:num>
  <w:num w:numId="5">
    <w:abstractNumId w:val="6"/>
  </w:num>
  <w:num w:numId="6">
    <w:abstractNumId w:val="0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embedTrueTypeFonts/>
  <w:attachedTemplate r:id="rId1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600D1"/>
    <w:rsid w:val="0005237F"/>
    <w:rsid w:val="00066784"/>
    <w:rsid w:val="001F1288"/>
    <w:rsid w:val="002F54E2"/>
    <w:rsid w:val="00304DF3"/>
    <w:rsid w:val="003D35AA"/>
    <w:rsid w:val="004F1C85"/>
    <w:rsid w:val="00562D53"/>
    <w:rsid w:val="00596016"/>
    <w:rsid w:val="00623E66"/>
    <w:rsid w:val="006B4F70"/>
    <w:rsid w:val="006D5566"/>
    <w:rsid w:val="00785074"/>
    <w:rsid w:val="00796B89"/>
    <w:rsid w:val="00812578"/>
    <w:rsid w:val="00885C4B"/>
    <w:rsid w:val="00A74608"/>
    <w:rsid w:val="00B2052F"/>
    <w:rsid w:val="00B86128"/>
    <w:rsid w:val="00BF01BE"/>
    <w:rsid w:val="00BF60C2"/>
    <w:rsid w:val="00C11369"/>
    <w:rsid w:val="00C531A0"/>
    <w:rsid w:val="00D320F3"/>
    <w:rsid w:val="00E65722"/>
    <w:rsid w:val="00F600D1"/>
    <w:rsid w:val="00F904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45388BED"/>
  <w15:docId w15:val="{8ECAAFB8-9BF6-4737-A43B-007EBD740E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F01B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F1C8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1C85"/>
    <w:rPr>
      <w:rFonts w:ascii="Segoe UI" w:hAnsi="Segoe UI" w:cs="Segoe UI"/>
      <w:sz w:val="18"/>
      <w:szCs w:val="18"/>
    </w:rPr>
  </w:style>
  <w:style w:type="character" w:customStyle="1" w:styleId="apple-converted-space">
    <w:name w:val="apple-converted-space"/>
    <w:basedOn w:val="DefaultParagraphFont"/>
    <w:rsid w:val="00304DF3"/>
  </w:style>
  <w:style w:type="paragraph" w:styleId="ListParagraph">
    <w:name w:val="List Paragraph"/>
    <w:basedOn w:val="Normal"/>
    <w:uiPriority w:val="34"/>
    <w:qFormat/>
    <w:rsid w:val="00304DF3"/>
    <w:pPr>
      <w:ind w:left="720"/>
      <w:contextualSpacing/>
    </w:pPr>
  </w:style>
  <w:style w:type="paragraph" w:customStyle="1" w:styleId="BasicParagraph">
    <w:name w:val="[Basic Paragraph]"/>
    <w:basedOn w:val="Normal"/>
    <w:uiPriority w:val="99"/>
    <w:rsid w:val="00C531A0"/>
    <w:pPr>
      <w:autoSpaceDE w:val="0"/>
      <w:autoSpaceDN w:val="0"/>
      <w:adjustRightInd w:val="0"/>
      <w:spacing w:after="0" w:line="288" w:lineRule="auto"/>
      <w:textAlignment w:val="center"/>
    </w:pPr>
    <w:rPr>
      <w:rFonts w:ascii="Minion Pro" w:hAnsi="Minion Pro" w:cs="Minion Pro"/>
      <w:color w:val="000000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066784"/>
    <w:rPr>
      <w:color w:val="0563C1" w:themeColor="hyperlink"/>
      <w:u w:val="single"/>
    </w:rPr>
  </w:style>
  <w:style w:type="paragraph" w:customStyle="1" w:styleId="Default">
    <w:name w:val="Default"/>
    <w:rsid w:val="00C11369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81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85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26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12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721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893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42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04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99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60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isa\Documents\Drive\Sync\JobSearch\CoverLetter\CoverLetter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9F714218-049B-460E-B802-5580AEDD69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CoverLetterTemplate</Template>
  <TotalTime>5</TotalTime>
  <Pages>3</Pages>
  <Words>6</Words>
  <Characters>37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Lisa</dc:creator>
  <cp:keywords/>
  <dc:description/>
  <cp:lastModifiedBy>Lisa</cp:lastModifiedBy>
  <cp:revision>2</cp:revision>
  <cp:lastPrinted>2017-02-16T01:01:00Z</cp:lastPrinted>
  <dcterms:created xsi:type="dcterms:W3CDTF">2017-02-25T21:56:00Z</dcterms:created>
  <dcterms:modified xsi:type="dcterms:W3CDTF">2017-02-25T22:04:00Z</dcterms:modified>
</cp:coreProperties>
</file>