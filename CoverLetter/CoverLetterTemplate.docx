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608" w:rsidRDefault="002D7CBA" w:rsidP="00796B89">
      <w:pPr>
        <w:spacing w:line="240" w:lineRule="auto"/>
      </w:pPr>
      <w:r>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0</wp:posOffset>
                </wp:positionV>
                <wp:extent cx="7772400" cy="2139696"/>
                <wp:effectExtent l="0" t="0" r="0" b="0"/>
                <wp:wrapNone/>
                <wp:docPr id="3" name="Rectangle 3"/>
                <wp:cNvGraphicFramePr/>
                <a:graphic xmlns:a="http://schemas.openxmlformats.org/drawingml/2006/main">
                  <a:graphicData uri="http://schemas.microsoft.com/office/word/2010/wordprocessingShape">
                    <wps:wsp>
                      <wps:cNvSpPr/>
                      <wps:spPr>
                        <a:xfrm>
                          <a:off x="0" y="0"/>
                          <a:ext cx="7772400" cy="213969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7376A5" id="Rectangle 3" o:spid="_x0000_s1026" style="position:absolute;margin-left:0;margin-top:0;width:612pt;height:16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BVlQIAAIYFAAAOAAAAZHJzL2Uyb0RvYy54bWysVE1v2zAMvQ/YfxB0X+18tGmDOkWQIsOA&#10;oi3aDj0rshQbkEVNUuJkv36UZLtZV+wwLAdFFMlH8pnk9c2hUWQvrKtBF3R0llMiNIey1tuCfn9Z&#10;f7mkxHmmS6ZAi4IehaM3i8+frlszF2OoQJXCEgTRbt6aglbem3mWOV6JhrkzMEKjUoJtmEfRbrPS&#10;shbRG5WN8/wia8GWxgIXzuHrbVLSRcSXUnD/IKUTnqiCYm4+njaem3Bmi2s231pmqpp3abB/yKJh&#10;tcagA9Qt84zsbP0HVFNzCw6kP+PQZCBlzUWsAasZ5e+qea6YEbEWJMeZgSb3/2D5/f7Rkros6IQS&#10;zRr8RE9IGtNbJcgk0NMaN0erZ/NoO8nhNdR6kLYJ/1gFOURKjwOl4uAJx8fZbDae5sg8R914NLm6&#10;uLoIqNmbu7HOfxXQkHApqMXwkUq2v3M+mfYmIZoDVZfrWqko2O1mpSzZM/y+63WOvw79NzOlg7GG&#10;4JYQw0sWSkvFxJs/KhHslH4SEjnB9Mcxk9iNYojDOBfaj5KqYqVI4c9Po4f+DR6x0ggYkCXGH7A7&#10;gN4ygfTYKcvOPriK2MyDc/63xJLz4BEjg/aDc1NrsB8BKKyqi5zse5ISNYGlDZRH7BgLaZSc4esa&#10;v9sdc/6RWZwd/Na4D/wDHlJBW1DobpRUYH9+9B7ssaVRS0mLs1hQ92PHrKBEfdPY7Fej6TQMbxSm&#10;57MxCvZUsznV6F2zAmyHEW4ew+M12HvVX6WF5hXXxjJERRXTHGMXlHvbCyufdgQuHi6Wy2iGA2uY&#10;v9PPhgfwwGroy5fDK7Oma16PfX8P/dyy+bseTrbBU8Ny50HWscHfeO34xmGPjdMtprBNTuVo9bY+&#10;F78AAAD//wMAUEsDBBQABgAIAAAAIQAaFWYF2AAAAAYBAAAPAAAAZHJzL2Rvd25yZXYueG1sTI/N&#10;TsMwEITvSH0HaytxozZp+VGIU1WRKq5Q4L6NlzgiXqexm4S3x+UCl5FGs5r5ttjOrhMjDaH1rOF2&#10;pUAQ19603Gh4f9vfPIIIEdlg55k0fFOAbbm4KjA3fuJXGg+xEamEQ44abIx9LmWoLTkMK98Tp+zT&#10;Dw5jskMjzYBTKnedzJS6lw5bTgsWe6os1V+Hs9Ng5unO2+q0qVCOH049445eUOvr5bx7AhFpjn/H&#10;cMFP6FAmpqM/swmi05Aeib96ybJsk/xRw3r9oECWhfyPX/4AAAD//wMAUEsBAi0AFAAGAAgAAAAh&#10;ALaDOJL+AAAA4QEAABMAAAAAAAAAAAAAAAAAAAAAAFtDb250ZW50X1R5cGVzXS54bWxQSwECLQAU&#10;AAYACAAAACEAOP0h/9YAAACUAQAACwAAAAAAAAAAAAAAAAAvAQAAX3JlbHMvLnJlbHNQSwECLQAU&#10;AAYACAAAACEAULcgVZUCAACGBQAADgAAAAAAAAAAAAAAAAAuAgAAZHJzL2Uyb0RvYy54bWxQSwEC&#10;LQAUAAYACAAAACEAGhVmBdgAAAAGAQAADwAAAAAAAAAAAAAAAADvBAAAZHJzL2Rvd25yZXYueG1s&#10;UEsFBgAAAAAEAAQA8wAAAPQFAAAAAA==&#10;" fillcolor="red" stroked="f" strokeweight="1pt"/>
            </w:pict>
          </mc:Fallback>
        </mc:AlternateContent>
      </w:r>
      <w:r w:rsidR="00623E66">
        <w:t xml:space="preserve">  </w:t>
      </w:r>
    </w:p>
    <w:p w:rsidR="00596016" w:rsidRDefault="002D7CBA" w:rsidP="00796B89">
      <w:pPr>
        <w:spacing w:line="240" w:lineRule="auto"/>
      </w:pPr>
      <w:r>
        <w:rPr>
          <w:noProof/>
        </w:rPr>
        <mc:AlternateContent>
          <mc:Choice Requires="wps">
            <w:drawing>
              <wp:anchor distT="0" distB="0" distL="114300" distR="114300" simplePos="0" relativeHeight="251655168" behindDoc="0" locked="0" layoutInCell="1" allowOverlap="1">
                <wp:simplePos x="0" y="0"/>
                <wp:positionH relativeFrom="column">
                  <wp:posOffset>457200</wp:posOffset>
                </wp:positionH>
                <wp:positionV relativeFrom="paragraph">
                  <wp:posOffset>241386</wp:posOffset>
                </wp:positionV>
                <wp:extent cx="6858000" cy="162589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625895"/>
                        </a:xfrm>
                        <a:prstGeom prst="rect">
                          <a:avLst/>
                        </a:prstGeom>
                        <a:solidFill>
                          <a:srgbClr val="FF0000"/>
                        </a:solidFill>
                        <a:ln w="9525">
                          <a:noFill/>
                          <a:miter lim="800000"/>
                          <a:headEnd/>
                          <a:tailEnd/>
                        </a:ln>
                      </wps:spPr>
                      <wps:txbx>
                        <w:txbxContent>
                          <w:p w:rsidR="00F600D1" w:rsidRDefault="00F600D1" w:rsidP="00F600D1">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F600D1" w:rsidRPr="00BF01BE" w:rsidRDefault="00F600D1" w:rsidP="00F600D1">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pt;margin-top:19pt;width:540pt;height:128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lWIgIAABwEAAAOAAAAZHJzL2Uyb0RvYy54bWysU9tu2zAMfR+wfxD0vtgx4iwx6hRdugwD&#10;ugvQ7gNkWY6FSaImKbGzrx8lp2m2vQ17EUSRPCQPj25uR63IUTgvwdR0PsspEYZDK82+pt+edm9W&#10;lPjATMsUGFHTk/D0dvP61c1gK1FAD6oVjiCI8dVga9qHYKss87wXmvkZWGHQ2YHTLKDp9lnr2IDo&#10;WmVFni+zAVxrHXDhPb7eT066SfhdJ3j40nVeBKJqir2FdLp0NvHMNjes2jtme8nPbbB/6EIzabDo&#10;BeqeBUYOTv4FpSV34KELMw46g66TXKQZcJp5/sc0jz2zIs2C5Hh7ocn/P1j++fjVEdnWdEGJYRpX&#10;9CTGQN7BSIrIzmB9hUGPFsPCiM+45TSptw/Av3tiYNszsxd3zsHQC9Zid/OYmV2lTjg+gjTDJ2ix&#10;DDsESEBj53SkDskgiI5bOl02E1vh+Lhclas8RxdH33xZlKt1mWqw6jndOh8+CNAkXmrqcPUJnh0f&#10;fIjtsOo5JFbzoGS7k0olw+2brXLkyFAmux1WSsrAlN/ClCFDTddlUSZkAzE/KUjLgDJWUtc09jml&#10;syrS8d60KSQwqaY7wipz5idSMpETxmbEwEhaA+0JmXIwyRW/F156cD8pGVCqNfU/DswJStRHg2yv&#10;54tF1HYyFuXbAg137WmuPcxwhKppoGS6bkP6D5EHA3e4lU4mvl46OfeKEkw0nr9L1Pi1naJePvXm&#10;FwAAAP//AwBQSwMEFAAGAAgAAAAhAAjmgSvfAAAACgEAAA8AAABkcnMvZG93bnJldi54bWxMj09P&#10;wzAMxe9IfIfISNxY0vJvlKbTBAIk4AADcU5T01Y0TpVkW+HT457gZNnPfv69cjW5QewwxN6Thmyh&#10;QCBZ3/TUanh/uztZgojJUGMGT6jhGyOsqsOD0hSN39Mr7japFWxCsTAaupTGQspoO3QmLvyIxNqn&#10;D84kbkMrm2D2bO4GmSt1IZ3piT90ZsSbDu3XZusY49G5h9v6Q2VP9v7HBxte1s+11sdH0/oaRMIp&#10;/S3DjM83UDFT7bfURDFouMw5StJwuuQ669n5PKk15FdnCmRVyv8Rql8AAAD//wMAUEsBAi0AFAAG&#10;AAgAAAAhALaDOJL+AAAA4QEAABMAAAAAAAAAAAAAAAAAAAAAAFtDb250ZW50X1R5cGVzXS54bWxQ&#10;SwECLQAUAAYACAAAACEAOP0h/9YAAACUAQAACwAAAAAAAAAAAAAAAAAvAQAAX3JlbHMvLnJlbHNQ&#10;SwECLQAUAAYACAAAACEAPHT5ViICAAAcBAAADgAAAAAAAAAAAAAAAAAuAgAAZHJzL2Uyb0RvYy54&#10;bWxQSwECLQAUAAYACAAAACEACOaBK98AAAAKAQAADwAAAAAAAAAAAAAAAAB8BAAAZHJzL2Rvd25y&#10;ZXYueG1sUEsFBgAAAAAEAAQA8wAAAIgFAAAAAA==&#10;" fillcolor="red" stroked="f">
                <v:textbox>
                  <w:txbxContent>
                    <w:p w:rsidR="00F600D1" w:rsidRDefault="00F600D1" w:rsidP="00F600D1">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F600D1" w:rsidRPr="00BF01BE" w:rsidRDefault="00F600D1" w:rsidP="00F600D1">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pict>
          </mc:Fallback>
        </mc:AlternateContent>
      </w: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6B4F70" w:rsidRDefault="00812578" w:rsidP="00796B89">
      <w:pPr>
        <w:spacing w:line="240" w:lineRule="auto"/>
      </w:pPr>
      <w:r>
        <w:rPr>
          <w:noProof/>
        </w:rPr>
        <mc:AlternateContent>
          <mc:Choice Requires="wps">
            <w:drawing>
              <wp:anchor distT="45720" distB="45720" distL="114300" distR="114300" simplePos="0" relativeHeight="251639808" behindDoc="0" locked="0" layoutInCell="1" allowOverlap="1" wp14:anchorId="36A79B4A" wp14:editId="63A026FE">
                <wp:simplePos x="0" y="0"/>
                <wp:positionH relativeFrom="column">
                  <wp:posOffset>0</wp:posOffset>
                </wp:positionH>
                <wp:positionV relativeFrom="paragraph">
                  <wp:posOffset>515924</wp:posOffset>
                </wp:positionV>
                <wp:extent cx="7772400" cy="73609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60920"/>
                        </a:xfrm>
                        <a:prstGeom prst="rect">
                          <a:avLst/>
                        </a:prstGeom>
                        <a:solidFill>
                          <a:srgbClr val="FFFFFF"/>
                        </a:solidFill>
                        <a:ln w="9525">
                          <a:noFill/>
                          <a:miter lim="800000"/>
                          <a:headEnd/>
                          <a:tailEnd/>
                        </a:ln>
                      </wps:spPr>
                      <wps:txbx>
                        <w:txbxContent>
                          <w:p w:rsidR="00C76CA1" w:rsidRPr="00C76CA1" w:rsidRDefault="00C76CA1" w:rsidP="00C76CA1">
                            <w:pPr>
                              <w:spacing w:after="0" w:line="240" w:lineRule="auto"/>
                              <w:rPr>
                                <w:rFonts w:cs="Times New Roman"/>
                              </w:rPr>
                            </w:pPr>
                            <w:r w:rsidRPr="00C76CA1">
                              <w:rPr>
                                <w:rFonts w:cs="Times New Roman"/>
                              </w:rPr>
                              <w:t>February 25, 2017</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color w:val="2E2E2E"/>
                                <w:shd w:val="clear" w:color="auto" w:fill="FFFFFF"/>
                              </w:rPr>
                            </w:pPr>
                            <w:r w:rsidRPr="00C76CA1">
                              <w:rPr>
                                <w:rStyle w:val="Strong"/>
                                <w:rFonts w:cs="Times New Roman"/>
                                <w:b w:val="0"/>
                                <w:color w:val="2E2E2E"/>
                                <w:shd w:val="clear" w:color="auto" w:fill="FFFFFF"/>
                              </w:rPr>
                              <w:t>Steven K. Dobscha, MD CIVIC Director</w:t>
                            </w:r>
                            <w:r w:rsidRPr="00C76CA1">
                              <w:rPr>
                                <w:rStyle w:val="apple-converted-space"/>
                                <w:rFonts w:cs="Times New Roman"/>
                                <w:color w:val="2E2E2E"/>
                                <w:shd w:val="clear" w:color="auto" w:fill="FFFFFF"/>
                              </w:rPr>
                              <w:t> </w:t>
                            </w:r>
                            <w:r w:rsidRPr="00C76CA1">
                              <w:rPr>
                                <w:rFonts w:cs="Times New Roman"/>
                                <w:color w:val="2E2E2E"/>
                              </w:rPr>
                              <w:br/>
                            </w:r>
                            <w:r w:rsidRPr="00C76CA1">
                              <w:rPr>
                                <w:rFonts w:cs="Times New Roman"/>
                                <w:color w:val="2E2E2E"/>
                                <w:shd w:val="clear" w:color="auto" w:fill="FFFFFF"/>
                              </w:rPr>
                              <w:t>VA Portland Health Care System (R&amp;D 66)</w:t>
                            </w:r>
                            <w:r w:rsidRPr="00C76CA1">
                              <w:rPr>
                                <w:rFonts w:cs="Times New Roman"/>
                                <w:color w:val="2E2E2E"/>
                              </w:rPr>
                              <w:br/>
                            </w:r>
                            <w:r w:rsidRPr="00C76CA1">
                              <w:rPr>
                                <w:rFonts w:cs="Times New Roman"/>
                                <w:color w:val="2E2E2E"/>
                                <w:shd w:val="clear" w:color="auto" w:fill="FFFFFF"/>
                              </w:rPr>
                              <w:t>3710 SW US Veterans Hospital Road</w:t>
                            </w:r>
                            <w:r w:rsidRPr="00C76CA1">
                              <w:rPr>
                                <w:rFonts w:cs="Times New Roman"/>
                                <w:color w:val="2E2E2E"/>
                              </w:rPr>
                              <w:br/>
                            </w:r>
                            <w:r w:rsidRPr="00C76CA1">
                              <w:rPr>
                                <w:rFonts w:cs="Times New Roman"/>
                                <w:color w:val="2E2E2E"/>
                                <w:shd w:val="clear" w:color="auto" w:fill="FFFFFF"/>
                              </w:rPr>
                              <w:t>Portland, OR 97239</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Dear Dr. Dobscha,</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 xml:space="preserve">I am writing to express my interest in the Research Associate position with the Center to Improve Veteran Involvement in Care. I am completing my PhD in Neuroscience at the University of Oregon in April. The opportunity to involve myself with CIVIC’s research fits with my goal of continuing to develop my research administration skills while involving myself in work with clear public health impact. </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rPr>
                            </w:pPr>
                            <w:r w:rsidRPr="00C76CA1">
                              <w:rPr>
                                <w:rFonts w:cs="Times New Roman"/>
                                <w:color w:val="2E2E2E"/>
                                <w:shd w:val="clear" w:color="auto" w:fill="FFFFFF"/>
                              </w:rPr>
                              <w:t xml:space="preserve">My dissertation work focuses on testing the neural mechanisms of psychological pain relief, a project which has clear significance for chronic pain and substance abuse. Above and beyond my research administration skills, my training in </w:t>
                            </w:r>
                            <w:r w:rsidRPr="00C76CA1">
                              <w:rPr>
                                <w:rFonts w:cs="Times New Roman"/>
                              </w:rPr>
                              <w:t>neuroscience and psychology would allow me to integrate new information quickly and serve as a resource for Center PIs and staff.</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b/>
                              </w:rPr>
                            </w:pPr>
                            <w:r w:rsidRPr="00C76CA1">
                              <w:rPr>
                                <w:rFonts w:cs="Times New Roman"/>
                              </w:rPr>
                              <w:t xml:space="preserve">I’d love to talk with you more about my research, including sending you two first author manuscripts that are under review. Here I want to broadly outline my experience in three key skill categories: </w:t>
                            </w:r>
                            <w:r w:rsidRPr="00C76CA1">
                              <w:rPr>
                                <w:rFonts w:cs="Times New Roman"/>
                                <w:b/>
                              </w:rPr>
                              <w:t xml:space="preserve">oral and written communication skills, project management, and team leadership/collaboration. </w:t>
                            </w:r>
                          </w:p>
                          <w:p w:rsidR="00C76CA1" w:rsidRPr="00C76CA1" w:rsidRDefault="00C76CA1" w:rsidP="00C76CA1">
                            <w:pPr>
                              <w:widowControl w:val="0"/>
                              <w:autoSpaceDE w:val="0"/>
                              <w:autoSpaceDN w:val="0"/>
                              <w:adjustRightInd w:val="0"/>
                              <w:spacing w:after="0" w:line="240" w:lineRule="auto"/>
                              <w:rPr>
                                <w:rFonts w:eastAsia="Times New Roman" w:cs="Times New Roman"/>
                              </w:rPr>
                            </w:pPr>
                          </w:p>
                          <w:p w:rsidR="006B4F70" w:rsidRPr="00C76CA1" w:rsidRDefault="00C76CA1" w:rsidP="00C76CA1">
                            <w:pPr>
                              <w:widowControl w:val="0"/>
                              <w:autoSpaceDE w:val="0"/>
                              <w:autoSpaceDN w:val="0"/>
                              <w:adjustRightInd w:val="0"/>
                              <w:spacing w:after="0" w:line="240" w:lineRule="auto"/>
                              <w:rPr>
                                <w:rFonts w:cs="Times New Roman"/>
                              </w:rPr>
                            </w:pPr>
                            <w:r w:rsidRPr="00C76CA1">
                              <w:rPr>
                                <w:rFonts w:eastAsia="Times New Roman" w:cs="Times New Roman"/>
                              </w:rPr>
                              <w:t xml:space="preserve">I also have the highly developed </w:t>
                            </w:r>
                            <w:r w:rsidRPr="00C76CA1">
                              <w:rPr>
                                <w:rFonts w:eastAsia="Times New Roman" w:cs="Times New Roman"/>
                                <w:b/>
                              </w:rPr>
                              <w:t>oral and written communication skills</w:t>
                            </w:r>
                            <w:r w:rsidRPr="00C76CA1">
                              <w:rPr>
                                <w:rFonts w:eastAsia="Times New Roman" w:cs="Times New Roman"/>
                              </w:rPr>
                              <w:t xml:space="preserve"> that are important for research</w:t>
                            </w:r>
                            <w:r w:rsidRPr="00C76CA1">
                              <w:rPr>
                                <w:rFonts w:cs="Times New Roman"/>
                              </w:rPr>
                              <w:t xml:space="preserve"> success. I enjoy presenting to peers at scientific conferences and love the challenge of communicating complex scientific concepts to non-expert audiences at science outreach events and when teaching Biology courses to non-major undergraduates. I have personanly written two successful grant applications and have contributed to several others. I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My experience managing research projects has given me the administration skills needed to support you and the Center’s PIs across multiple projects. For my dissertation work, I designed and directed a 5-year, double blind, randomized crossover study investigating the role of endogenous opioids in meditation analgesia. My experience with a wide variety of methods (e.g. functional MRI, event related potentials,  neuropharmacology, retrospective chart review, and self-report questionnaires) and </w:t>
                            </w:r>
                            <w:r w:rsidRPr="00C76CA1">
                              <w:rPr>
                                <w:rFonts w:cs="Times New Roman"/>
                                <w:i/>
                              </w:rPr>
                              <w:t>three first author publications</w:t>
                            </w:r>
                            <w:r w:rsidRPr="00C76CA1">
                              <w:rPr>
                                <w:rFonts w:cs="Times New Roman"/>
                              </w:rPr>
                              <w:t xml:space="preserve"> (one published, two under review)</w:t>
                            </w:r>
                          </w:p>
                        </w:txbxContent>
                      </wps:txbx>
                      <wps:bodyPr rot="0" vert="horz" wrap="square" lIns="548640" tIns="457200" rIns="548640" bIns="45720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79B4A" id="_x0000_s1027" type="#_x0000_t202" style="position:absolute;margin-left:0;margin-top:40.6pt;width:612pt;height:579.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c2JAIAACgEAAAOAAAAZHJzL2Uyb0RvYy54bWysU9tu2zAMfR+wfxD0vtjxcqsRp+jSZRjQ&#10;XYB2HyDLcixMEjVJid19fSk5TZvtbZgeBEkkjw4PyfX1oBU5CuclmIpOJzklwnBopNlX9MfD7t2K&#10;Eh+YaZgCIyr6KDy93rx9s+5tKQroQDXCEQQxvuxtRbsQbJllnndCMz8BKwwaW3CaBby6fdY41iO6&#10;VlmR54usB9dYB1x4j6+3o5FuEn7bCh6+ta0XgaiKIreQdpf2Ou7ZZs3KvWO2k/xEg/0DC82kwU/P&#10;ULcsMHJw8i8oLbkDD22YcNAZtK3kIuWA2UzzP7K575gVKRcUx9uzTP7/wfKvx++OyKaiBcpjmMYa&#10;PYghkA8wkCLK01tfote9Rb8w4DOWOaXq7R3wn54Y2HbM7MWNc9B3gjVIbxojs1ehI46PIHX/BRr8&#10;hh0CJKChdTpqh2oQREcej+fSRCocH5fLZTHL0cTRtny/yK+Qb/yDlc/h1vnwSYAm8VBRh7VP8Ox4&#10;58Po+uwSf/OgZLOTSqWL29db5ciRYZ/s0jqhX7gpQ/qKXs2LeUI2EOMRmpVaBuxjJXVFV3lcMZyV&#10;UY6PpknnwKQaz0hamZM+UZJRnDDUQ6pEEi9qV0PziII5GNsWxwwPHbjflPTYshX1vw7MCUrUZ4Oi&#10;z2erxSw2ebrN5kscEErcha2+sDHDEa6igZLxuA1pNiJ1AzdYoFYm6V7YnGhjOybxT6MT+/31PXm9&#10;DPjmCQAA//8DAFBLAwQUAAYACAAAACEApVKM8d4AAAAJAQAADwAAAGRycy9kb3ducmV2LnhtbEyP&#10;QU+DQBCF7yb+h82YeDHtAiFNQ1maqvFWD7Y18TjACKS7s4RdKP57l5PeZua9vPlevp+NFhMNrrOs&#10;IF5HIIgrW3fcKLic31ZbEM4j16gtk4IfcrAv7u9yzGp74w+aTr4RIYRdhgpa7/tMSle1ZNCtbU8c&#10;tG87GPRhHRpZD3gL4UbLJIo20mDH4UOLPb20VF1Po1HwbN8P0zmNn77K4+bzFY/6OrJW6vFhPuxA&#10;eJr9nxkW/IAORWAq7ci1E1pBKOIVbOMExKImSRou5TKlUQqyyOX/BsUvAAAA//8DAFBLAQItABQA&#10;BgAIAAAAIQC2gziS/gAAAOEBAAATAAAAAAAAAAAAAAAAAAAAAABbQ29udGVudF9UeXBlc10ueG1s&#10;UEsBAi0AFAAGAAgAAAAhADj9If/WAAAAlAEAAAsAAAAAAAAAAAAAAAAALwEAAF9yZWxzLy5yZWxz&#10;UEsBAi0AFAAGAAgAAAAhACbO5zYkAgAAKAQAAA4AAAAAAAAAAAAAAAAALgIAAGRycy9lMm9Eb2Mu&#10;eG1sUEsBAi0AFAAGAAgAAAAhAKVSjPHeAAAACQEAAA8AAAAAAAAAAAAAAAAAfgQAAGRycy9kb3du&#10;cmV2LnhtbFBLBQYAAAAABAAEAPMAAACJBQAAAAA=&#10;" stroked="f">
                <v:textbox inset="43.2pt,36pt,43.2pt,36pt">
                  <w:txbxContent>
                    <w:p w:rsidR="00C76CA1" w:rsidRPr="00C76CA1" w:rsidRDefault="00C76CA1" w:rsidP="00C76CA1">
                      <w:pPr>
                        <w:spacing w:after="0" w:line="240" w:lineRule="auto"/>
                        <w:rPr>
                          <w:rFonts w:cs="Times New Roman"/>
                        </w:rPr>
                      </w:pPr>
                      <w:r w:rsidRPr="00C76CA1">
                        <w:rPr>
                          <w:rFonts w:cs="Times New Roman"/>
                        </w:rPr>
                        <w:t>February 25, 2017</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color w:val="2E2E2E"/>
                          <w:shd w:val="clear" w:color="auto" w:fill="FFFFFF"/>
                        </w:rPr>
                      </w:pPr>
                      <w:r w:rsidRPr="00C76CA1">
                        <w:rPr>
                          <w:rStyle w:val="Strong"/>
                          <w:rFonts w:cs="Times New Roman"/>
                          <w:b w:val="0"/>
                          <w:color w:val="2E2E2E"/>
                          <w:shd w:val="clear" w:color="auto" w:fill="FFFFFF"/>
                        </w:rPr>
                        <w:t>Steven K. Dobscha, MD CIVIC Director</w:t>
                      </w:r>
                      <w:r w:rsidRPr="00C76CA1">
                        <w:rPr>
                          <w:rStyle w:val="apple-converted-space"/>
                          <w:rFonts w:cs="Times New Roman"/>
                          <w:color w:val="2E2E2E"/>
                          <w:shd w:val="clear" w:color="auto" w:fill="FFFFFF"/>
                        </w:rPr>
                        <w:t> </w:t>
                      </w:r>
                      <w:r w:rsidRPr="00C76CA1">
                        <w:rPr>
                          <w:rFonts w:cs="Times New Roman"/>
                          <w:color w:val="2E2E2E"/>
                        </w:rPr>
                        <w:br/>
                      </w:r>
                      <w:r w:rsidRPr="00C76CA1">
                        <w:rPr>
                          <w:rFonts w:cs="Times New Roman"/>
                          <w:color w:val="2E2E2E"/>
                          <w:shd w:val="clear" w:color="auto" w:fill="FFFFFF"/>
                        </w:rPr>
                        <w:t>VA Portland Health Care System (R&amp;D 66)</w:t>
                      </w:r>
                      <w:r w:rsidRPr="00C76CA1">
                        <w:rPr>
                          <w:rFonts w:cs="Times New Roman"/>
                          <w:color w:val="2E2E2E"/>
                        </w:rPr>
                        <w:br/>
                      </w:r>
                      <w:r w:rsidRPr="00C76CA1">
                        <w:rPr>
                          <w:rFonts w:cs="Times New Roman"/>
                          <w:color w:val="2E2E2E"/>
                          <w:shd w:val="clear" w:color="auto" w:fill="FFFFFF"/>
                        </w:rPr>
                        <w:t>3710 SW US Veterans Hospital Road</w:t>
                      </w:r>
                      <w:r w:rsidRPr="00C76CA1">
                        <w:rPr>
                          <w:rFonts w:cs="Times New Roman"/>
                          <w:color w:val="2E2E2E"/>
                        </w:rPr>
                        <w:br/>
                      </w:r>
                      <w:r w:rsidRPr="00C76CA1">
                        <w:rPr>
                          <w:rFonts w:cs="Times New Roman"/>
                          <w:color w:val="2E2E2E"/>
                          <w:shd w:val="clear" w:color="auto" w:fill="FFFFFF"/>
                        </w:rPr>
                        <w:t>Portland, OR 97239</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Dear Dr. Dobscha,</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 xml:space="preserve">I am writing to express my interest in the Research Associate position with the Center to Improve Veteran Involvement in Care. I am completing my PhD in Neuroscience at the University of Oregon in April. The opportunity to involve myself with CIVIC’s research fits with my goal of continuing to develop my research administration skills while involving myself in work with clear public health impact. </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rPr>
                      </w:pPr>
                      <w:r w:rsidRPr="00C76CA1">
                        <w:rPr>
                          <w:rFonts w:cs="Times New Roman"/>
                          <w:color w:val="2E2E2E"/>
                          <w:shd w:val="clear" w:color="auto" w:fill="FFFFFF"/>
                        </w:rPr>
                        <w:t xml:space="preserve">My dissertation work focuses on testing the neural mechanisms of psychological pain relief, a project which has clear significance for chronic pain and substance abuse. Above and beyond my research administration skills, my training in </w:t>
                      </w:r>
                      <w:r w:rsidRPr="00C76CA1">
                        <w:rPr>
                          <w:rFonts w:cs="Times New Roman"/>
                        </w:rPr>
                        <w:t>neuroscience and psychology would allow me to integrate new information quickly and serve as a resource for Center PIs and staff.</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b/>
                        </w:rPr>
                      </w:pPr>
                      <w:r w:rsidRPr="00C76CA1">
                        <w:rPr>
                          <w:rFonts w:cs="Times New Roman"/>
                        </w:rPr>
                        <w:t xml:space="preserve">I’d love to talk with you more about my research, including sending you two first author manuscripts that are under review. Here I want to broadly outline my experience in three key skill categories: </w:t>
                      </w:r>
                      <w:r w:rsidRPr="00C76CA1">
                        <w:rPr>
                          <w:rFonts w:cs="Times New Roman"/>
                          <w:b/>
                        </w:rPr>
                        <w:t xml:space="preserve">oral and written communication skills, project management, and team leadership/collaboration. </w:t>
                      </w:r>
                    </w:p>
                    <w:p w:rsidR="00C76CA1" w:rsidRPr="00C76CA1" w:rsidRDefault="00C76CA1" w:rsidP="00C76CA1">
                      <w:pPr>
                        <w:widowControl w:val="0"/>
                        <w:autoSpaceDE w:val="0"/>
                        <w:autoSpaceDN w:val="0"/>
                        <w:adjustRightInd w:val="0"/>
                        <w:spacing w:after="0" w:line="240" w:lineRule="auto"/>
                        <w:rPr>
                          <w:rFonts w:eastAsia="Times New Roman" w:cs="Times New Roman"/>
                        </w:rPr>
                      </w:pPr>
                    </w:p>
                    <w:p w:rsidR="006B4F70" w:rsidRPr="00C76CA1" w:rsidRDefault="00C76CA1" w:rsidP="00C76CA1">
                      <w:pPr>
                        <w:widowControl w:val="0"/>
                        <w:autoSpaceDE w:val="0"/>
                        <w:autoSpaceDN w:val="0"/>
                        <w:adjustRightInd w:val="0"/>
                        <w:spacing w:after="0" w:line="240" w:lineRule="auto"/>
                        <w:rPr>
                          <w:rFonts w:cs="Times New Roman"/>
                        </w:rPr>
                      </w:pPr>
                      <w:r w:rsidRPr="00C76CA1">
                        <w:rPr>
                          <w:rFonts w:eastAsia="Times New Roman" w:cs="Times New Roman"/>
                        </w:rPr>
                        <w:t xml:space="preserve">I also have the highly developed </w:t>
                      </w:r>
                      <w:r w:rsidRPr="00C76CA1">
                        <w:rPr>
                          <w:rFonts w:eastAsia="Times New Roman" w:cs="Times New Roman"/>
                          <w:b/>
                        </w:rPr>
                        <w:t>oral and written communication skills</w:t>
                      </w:r>
                      <w:r w:rsidRPr="00C76CA1">
                        <w:rPr>
                          <w:rFonts w:eastAsia="Times New Roman" w:cs="Times New Roman"/>
                        </w:rPr>
                        <w:t xml:space="preserve"> that are important for research</w:t>
                      </w:r>
                      <w:r w:rsidRPr="00C76CA1">
                        <w:rPr>
                          <w:rFonts w:cs="Times New Roman"/>
                        </w:rPr>
                        <w:t xml:space="preserve"> success. I enjoy presenting to peers at scientific conferences and love the challenge of communicating complex scientific concepts to non-expert audiences at science outreach events and when teaching Biology courses to non-major undergraduates. I have personanly written two successful grant applications and have contributed to several others. I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My experience managing research projects has given me the administration skills needed to support you and the Center’s PIs across multiple projects. For my dissertation work, I designed and directed a 5-year, double blind, randomized crossover study investigating the role of endogenous opioids in meditation analgesia. My experience with a wide variety of methods (e.g. functional MRI, event related potentials,  neuropharmacology, retrospective chart review, and self-report questionnaires) and </w:t>
                      </w:r>
                      <w:r w:rsidRPr="00C76CA1">
                        <w:rPr>
                          <w:rFonts w:cs="Times New Roman"/>
                          <w:i/>
                        </w:rPr>
                        <w:t>three first author publications</w:t>
                      </w:r>
                      <w:r w:rsidRPr="00C76CA1">
                        <w:rPr>
                          <w:rFonts w:cs="Times New Roman"/>
                        </w:rPr>
                        <w:t xml:space="preserve"> (one published, two under review)</w:t>
                      </w:r>
                    </w:p>
                  </w:txbxContent>
                </v:textbox>
                <w10:wrap type="square"/>
              </v:shape>
            </w:pict>
          </mc:Fallback>
        </mc:AlternateContent>
      </w:r>
      <w:r w:rsidR="00F600D1">
        <w:rPr>
          <w:noProof/>
        </w:rPr>
        <mc:AlternateContent>
          <mc:Choice Requires="wpg">
            <w:drawing>
              <wp:anchor distT="0" distB="0" distL="114300" distR="114300" simplePos="0" relativeHeight="251663360" behindDoc="0" locked="0" layoutInCell="1" allowOverlap="1" wp14:anchorId="6F678F60" wp14:editId="72F45194">
                <wp:simplePos x="0" y="0"/>
                <wp:positionH relativeFrom="column">
                  <wp:posOffset>0</wp:posOffset>
                </wp:positionH>
                <wp:positionV relativeFrom="paragraph">
                  <wp:posOffset>7506809</wp:posOffset>
                </wp:positionV>
                <wp:extent cx="7772400" cy="914400"/>
                <wp:effectExtent l="0" t="0" r="0" b="0"/>
                <wp:wrapNone/>
                <wp:docPr id="9" name="Group 9"/>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10" name="Rectangle 10"/>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9" o:spid="_x0000_s1028" style="position:absolute;margin-left:0;margin-top:591.1pt;width:612pt;height:1in;z-index:251663360"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UfgMAAE8JAAAOAAAAZHJzL2Uyb0RvYy54bWy8Vltv2zYUfh+w/0DwfZFtxE0iRCm8tA4G&#10;ZG3QZOgzTVEXjOLhSDpS+ut7DikpqZMVQ7vWDzQv5/rxnI86fz10mt0r51swBV8eLThTRkLZmrrg&#10;f91tfzvlzAdhSqHBqII/KM9fX/z6y3lvc7WCBnSpHEMjxue9LXgTgs2zzMtGdcIfgVUGDytwnQi4&#10;dHVWOtGj9U5nq8XiVdaDK60DqbzH3TfpkF9E+1WlZHhfVV4FpguOsYU4ujjuaMwuzkVeO2GbVo5h&#10;iG+IohOtQaezqTciCLZ37TNTXSsdeKjCkYQug6pqpYo5YDbLxUE2Vw72NuZS531tZ5gQ2gOcvtms&#10;fHd/41hbFvyMMyM6vKLolZ0RNL2tc5S4cvbW3rhxo04rynaoXEf/mAcbIqgPM6hqCEzi5snJyep4&#10;gdhLPDtbHtM8oi4bvJpnarJ5+3XFbHKbUXRzML3FAvKPGPnvw+i2EVZF6D0hMGK0xDQSSB+wsoSp&#10;tWK4F4GJcjNMPveI2HdiNKcqcut8uFLQMZoU3KH7WG/i/toH9I+ikwg59aDbcttqHReu3l1qx+4F&#10;NsF2u8AfhYwqX4hpQ8IGSC0d0w6iPOUSZ+FBK5LT5oOqsHDwhlcxktiyavYjpFQmLNNRI0qV3K+f&#10;eqcmJ40YSzRIliv0P9seDUySychkO0U5ypOqih0/Ky++FlhSnjWiZzBhVu5aA+4lAxqzGj0n+Qmk&#10;BA2htIPyAUvGQeIbb+W2xXu7Fj7cCIcEg3WEpBne41Bp6AsO44yzBtynl/ZJHmsaTznrkbAK7v/Z&#10;C6c4038YrPbYWshwcXG8PlmhD/f0ZPf0xOy7S8ByWCI9WxmnJB/0NK0cdB+RWzfkFY+Ekei74DK4&#10;aXEZEpEiO0u12UQxZDUrwrW5tZKME6pUl3fDR+HsWLwBqeEdTB0m8oMaTrKkaWCzD1C1scAfcR3x&#10;xm4nhvoZbY8opba/I1b7HQa2Omh6FgbcnlL29hrk354ZuGyQJdTGOegbJUq8p1Q8FDfyCvFFSoLo&#10;gu36P6FEChaYdsTugGDjteJlPGfZV6frU+rryLKjWCrSycREDz+UQRiW8tl6tY7Bz1Qi8q4N+Mzr&#10;tis4hTk9AQTJW1NioCIPotVpjsT0AvOEYTfEh2qG/qDL/t8G+fd6/4+VGZ8nfLUjuY1fGPRZ8HQd&#10;K/nxO+jiMwAAAP//AwBQSwMEFAAGAAgAAAAhAIVr8wngAAAACwEAAA8AAABkcnMvZG93bnJldi54&#10;bWxMj0FrwzAMhe+D/QejwW6rE3crJYtTStl2KoO1g7GbGqtJaGyH2E3Sfz/1tN6k98TT9/LVZFsx&#10;UB8a7zSkswQEudKbxlUavvfvT0sQIaIz2HpHGi4UYFXc3+WYGT+6Lxp2sRIc4kKGGuoYu0zKUNZk&#10;Mcx8R469o+8tRl77SpoeRw63rVRJspAWG8cfauxoU1N52p2tho8Rx/U8fRu2p+Pm8rt/+fzZpqT1&#10;48O0fgURaYr/x3DFZ3QomOngz84E0WrgIpHVdKkUiKuv1DNrB57maqFAFrm87VD8AQAA//8DAFBL&#10;AQItABQABgAIAAAAIQC2gziS/gAAAOEBAAATAAAAAAAAAAAAAAAAAAAAAABbQ29udGVudF9UeXBl&#10;c10ueG1sUEsBAi0AFAAGAAgAAAAhADj9If/WAAAAlAEAAAsAAAAAAAAAAAAAAAAALwEAAF9yZWxz&#10;Ly5yZWxzUEsBAi0AFAAGAAgAAAAhAKX4GNR+AwAATwkAAA4AAAAAAAAAAAAAAAAALgIAAGRycy9l&#10;Mm9Eb2MueG1sUEsBAi0AFAAGAAgAAAAhAIVr8wngAAAACwEAAA8AAAAAAAAAAAAAAAAA2AUAAGRy&#10;cy9kb3ducmV2LnhtbFBLBQYAAAAABAAEAPMAAADlBgAAAAA=&#10;">
                <v:rect id="Rectangle 10" o:spid="_x0000_s1029"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D9cAA&#10;AADbAAAADwAAAGRycy9kb3ducmV2LnhtbESPT2/CMAzF75P2HSIjcRspaENTR0CoEtqOjD93qzFN&#10;ReN0TdaWb48PSNxsvef3fl5tRt+onrpYBzYwn2WgiMtga64MnI67t09QMSFbbAKTgRtF2KxfX1aY&#10;2zDwL/WHVCkJ4ZijAZdSm2sdS0ce4yy0xKJdQucxydpV2nY4SLhv9CLLltpjzdLgsKXCUXk9/HsD&#10;dhw+giv+3gvU/dln37ilPRoznYzbL1CJxvQ0P65/rOALvfwiA+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xD9cAAAADbAAAADwAAAAAAAAAAAAAAAACYAgAAZHJzL2Rvd25y&#10;ZXYueG1sUEsFBgAAAAAEAAQA9QAAAIUDAAAAAA==&#10;" fillcolor="red" stroked="f" strokeweight="1pt"/>
                <v:shape id="_x0000_s1030"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rLMEA&#10;AADbAAAADwAAAGRycy9kb3ducmV2LnhtbERPTWvCQBC9F/wPywje6sYe0hJdRQTBSym1hvY4ZMds&#10;cHc2yW6T+O+7hUJv83ifs9lNzoqB+tB4VrBaZiCIK68brhVcPo6PLyBCRNZoPZOCOwXYbWcPGyy0&#10;H/mdhnOsRQrhUKACE2NbSBkqQw7D0rfEibv63mFMsK+l7nFM4c7KpyzLpcOGU4PBlg6Gqtv52yko&#10;jXktO6Ofrfy0ly/71h2ozJVazKf9GkSkKf6L/9wnneav4PeXdI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3qyzBAAAA2w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p>
    <w:p w:rsidR="006B4F70" w:rsidRDefault="006B4F70">
      <w:r>
        <w:br w:type="page"/>
      </w:r>
    </w:p>
    <w:p w:rsidR="00596016" w:rsidRDefault="002D7CBA" w:rsidP="00796B89">
      <w:pPr>
        <w:spacing w:line="240" w:lineRule="auto"/>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7772400" cy="2139696"/>
                <wp:effectExtent l="0" t="0" r="0" b="0"/>
                <wp:wrapNone/>
                <wp:docPr id="31" name="Rectangle 31"/>
                <wp:cNvGraphicFramePr/>
                <a:graphic xmlns:a="http://schemas.openxmlformats.org/drawingml/2006/main">
                  <a:graphicData uri="http://schemas.microsoft.com/office/word/2010/wordprocessingShape">
                    <wps:wsp>
                      <wps:cNvSpPr/>
                      <wps:spPr>
                        <a:xfrm>
                          <a:off x="0" y="0"/>
                          <a:ext cx="7772400" cy="213969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B02FF" id="Rectangle 31" o:spid="_x0000_s1026" style="position:absolute;margin-left:0;margin-top:0;width:612pt;height:16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c3lgIAAIgFAAAOAAAAZHJzL2Uyb0RvYy54bWysVMFu2zAMvQ/YPwi6L3bStGmDOkWQIsOA&#10;oi3aDj0rshQbkEVNUuJkXz9Kst2sK3YYloMiiuQj+Uzy+ubQKLIX1tWgCzoe5ZQIzaGs9bag31/W&#10;Xy4pcZ7pkinQoqBH4ejN4vOn69bMxQQqUKWwBEG0m7emoJX3Zp5ljleiYW4ERmhUSrAN8yjabVZa&#10;1iJ6o7JJnl9kLdjSWODCOXy9TUq6iPhSCu4fpHTCE1VQzM3H08ZzE85scc3mW8tMVfMuDfYPWTSs&#10;1hh0gLplnpGdrf+AampuwYH0Iw5NBlLWXMQasJpx/q6a54oZEWtBcpwZaHL/D5bf7x8tqcuCno0p&#10;0azBb/SErDG9VYLgGxLUGjdHu2fzaDvJ4TVUe5C2Cf9YBzlEUo8DqeLgCcfH2Ww2mebIPUfdZHx2&#10;dXF1EVCzN3djnf8qoCHhUlCL8SOZbH/nfDLtTUI0B6ou17VSUbDbzUpZsmf4hdfrHH8d+m9mSgdj&#10;DcEtIYaXLJSWiok3f1Qi2Cn9JCSygulPYiaxH8UQh3EutB8nVcVKkcKfn0YPHRw8YqURMCBLjD9g&#10;dwC9ZQLpsVOWnX1wFbGdB+f8b4kl58EjRgbtB+em1mA/AlBYVRc52fckJWoCSxsoj9gzFtIwOcPX&#10;NX63O+b8I7M4PfitcSP4Bzykgrag0N0oqcD+/Og92GNTo5aSFqexoO7HjllBifqmsd2vxtNpGN8o&#10;TM9nExTsqWZzqtG7ZgXYDtjRmF28Bnuv+qu00Lzi4liGqKhimmPsgnJve2Hl05bA1cPFchnNcGQN&#10;83f62fAAHlgNfflyeGXWdM3rse/voZ9cNn/Xw8k2eGpY7jzIOjb4G68d3zjusXG61RT2yakcrd4W&#10;6OIXAAAA//8DAFBLAwQUAAYACAAAACEAGhVmBdgAAAAGAQAADwAAAGRycy9kb3ducmV2LnhtbEyP&#10;zU7DMBCE70h9B2srcaM2aflRiFNVkSquUOC+jZc4Il6nsZuEt8flApeRRrOa+bbYzq4TIw2h9azh&#10;dqVAENfetNxoeH/b3zyCCBHZYOeZNHxTgG25uCowN37iVxoPsRGphEOOGmyMfS5lqC05DCvfE6fs&#10;0w8OY7JDI82AUyp3ncyUupcOW04LFnuqLNVfh7PTYObpztvqtKlQjh9OPeOOXlDr6+W8ewIRaY5/&#10;x3DBT+hQJqajP7MJotOQHom/esmybJP8UcN6/aBAloX8j1/+AAAA//8DAFBLAQItABQABgAIAAAA&#10;IQC2gziS/gAAAOEBAAATAAAAAAAAAAAAAAAAAAAAAABbQ29udGVudF9UeXBlc10ueG1sUEsBAi0A&#10;FAAGAAgAAAAhADj9If/WAAAAlAEAAAsAAAAAAAAAAAAAAAAALwEAAF9yZWxzLy5yZWxzUEsBAi0A&#10;FAAGAAgAAAAhAGGJpzeWAgAAiAUAAA4AAAAAAAAAAAAAAAAALgIAAGRycy9lMm9Eb2MueG1sUEsB&#10;Ai0AFAAGAAgAAAAhABoVZgXYAAAABgEAAA8AAAAAAAAAAAAAAAAA8AQAAGRycy9kb3ducmV2Lnht&#10;bFBLBQYAAAAABAAEAPMAAAD1BQAAAAA=&#10;" fillcolor="red" stroked="f" strokeweight="1pt"/>
            </w:pict>
          </mc:Fallback>
        </mc:AlternateContent>
      </w:r>
    </w:p>
    <w:p w:rsidR="006B4F70" w:rsidRDefault="002D7CBA" w:rsidP="00796B89">
      <w:pPr>
        <w:spacing w:line="240" w:lineRule="auto"/>
      </w:pPr>
      <w:r>
        <w:rPr>
          <w:noProof/>
        </w:rPr>
        <mc:AlternateContent>
          <mc:Choice Requires="wps">
            <w:drawing>
              <wp:anchor distT="0" distB="0" distL="114300" distR="114300" simplePos="0" relativeHeight="251685888" behindDoc="0" locked="0" layoutInCell="1" allowOverlap="1">
                <wp:simplePos x="0" y="0"/>
                <wp:positionH relativeFrom="column">
                  <wp:posOffset>457200</wp:posOffset>
                </wp:positionH>
                <wp:positionV relativeFrom="paragraph">
                  <wp:posOffset>241386</wp:posOffset>
                </wp:positionV>
                <wp:extent cx="6858000" cy="162589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625895"/>
                        </a:xfrm>
                        <a:prstGeom prst="rect">
                          <a:avLst/>
                        </a:prstGeom>
                        <a:solidFill>
                          <a:srgbClr val="FF0000"/>
                        </a:solidFill>
                        <a:ln w="9525">
                          <a:noFill/>
                          <a:miter lim="800000"/>
                          <a:headEnd/>
                          <a:tailEnd/>
                        </a:ln>
                      </wps:spPr>
                      <wps:txb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a:graphicData>
                </a:graphic>
              </wp:anchor>
            </w:drawing>
          </mc:Choice>
          <mc:Fallback>
            <w:pict>
              <v:shape id="_x0000_s1031" type="#_x0000_t202" style="position:absolute;margin-left:36pt;margin-top:19pt;width:540pt;height:12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k/JQIAACQEAAAOAAAAZHJzL2Uyb0RvYy54bWysU9uO0zAQfUfiHyy/06ShLW3UdLV0KUJa&#10;LtIuH+A4TmNhe4ztNilfz9hpS4E3xIvl8cycmTlzvL4btCJH4bwEU9HpJKdEGA6NNPuKfn3evVpS&#10;4gMzDVNgREVPwtO7zcsX696WooAOVCMcQRDjy95WtAvBllnmeSc08xOwwqCzBadZQNPts8axHtG1&#10;yoo8X2Q9uMY64MJ7fH0YnXST8NtW8PC5bb0IRFUUewvpdOms45lt1qzcO2Y7yc9tsH/oQjNpsOgV&#10;6oEFRg5O/gWlJXfgoQ0TDjqDtpVcpBlwmmn+xzRPHbMizYLkeHulyf8/WP7p+MUR2VT0dUGJYRp3&#10;9CyGQN7CQIpIT299iVFPFuPCgM+45jSqt4/Av3liYNsxsxf3zkHfCdZge9OYmd2kjjg+gtT9R2iw&#10;DDsESEBD63TkDtkgiI5rOl1XE1vh+LhYzpd5ji6OvumimC9X81SDlZd063x4L0CTeKmow90neHZ8&#10;9CG2w8pLSKzmQclmJ5VKhtvXW+XIkaFOdjuslKSBKb+FKUP6iq7mxTwhG4j5SUJaBtSxkrqisc8x&#10;nZWRjnemSSGBSTXeEVaZMz+RkpGcMNTDuIkL7TU0JyTMwShb/GZ46cD9oKRHyVbUfz8wJyhRHwyS&#10;vprOZlHjyZjN3xRouFtPfethhiNURQMl43Ub0r+IdBi4x+W0MtEWtzh2cm4ZpZjYPH+bqPVbO0X9&#10;+tybnwAAAP//AwBQSwMEFAAGAAgAAAAhAAjmgSvfAAAACgEAAA8AAABkcnMvZG93bnJldi54bWxM&#10;j09PwzAMxe9IfIfISNxY0vJvlKbTBAIk4AADcU5T01Y0TpVkW+HT457gZNnPfv69cjW5QewwxN6T&#10;hmyhQCBZ3/TUanh/uztZgojJUGMGT6jhGyOsqsOD0hSN39Mr7japFWxCsTAaupTGQspoO3QmLvyI&#10;xNqnD84kbkMrm2D2bO4GmSt1IZ3piT90ZsSbDu3XZusY49G5h9v6Q2VP9v7HBxte1s+11sdH0/oa&#10;RMIp/S3DjM83UDFT7bfURDFouMw5StJwuuQ669n5PKk15FdnCmRVyv8Rql8AAAD//wMAUEsBAi0A&#10;FAAGAAgAAAAhALaDOJL+AAAA4QEAABMAAAAAAAAAAAAAAAAAAAAAAFtDb250ZW50X1R5cGVzXS54&#10;bWxQSwECLQAUAAYACAAAACEAOP0h/9YAAACUAQAACwAAAAAAAAAAAAAAAAAvAQAAX3JlbHMvLnJl&#10;bHNQSwECLQAUAAYACAAAACEA1Ww5PyUCAAAkBAAADgAAAAAAAAAAAAAAAAAuAgAAZHJzL2Uyb0Rv&#10;Yy54bWxQSwECLQAUAAYACAAAACEACOaBK98AAAAKAQAADwAAAAAAAAAAAAAAAAB/BAAAZHJzL2Rv&#10;d25yZXYueG1sUEsFBgAAAAAEAAQA8wAAAIsFAAAAAA==&#10;" fillcolor="red" stroked="f">
                <v:textbo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pict>
          </mc:Fallback>
        </mc:AlternateContent>
      </w:r>
    </w:p>
    <w:p w:rsidR="006B4F70" w:rsidRDefault="00812578">
      <w:r>
        <w:rPr>
          <w:noProof/>
        </w:rPr>
        <mc:AlternateContent>
          <mc:Choice Requires="wps">
            <w:drawing>
              <wp:anchor distT="0" distB="0" distL="114300" distR="114300" simplePos="0" relativeHeight="251633664" behindDoc="0" locked="0" layoutInCell="1" allowOverlap="1">
                <wp:simplePos x="0" y="0"/>
                <wp:positionH relativeFrom="column">
                  <wp:posOffset>0</wp:posOffset>
                </wp:positionH>
                <wp:positionV relativeFrom="paragraph">
                  <wp:posOffset>1593546</wp:posOffset>
                </wp:positionV>
                <wp:extent cx="7772400" cy="7359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59650"/>
                        </a:xfrm>
                        <a:prstGeom prst="rect">
                          <a:avLst/>
                        </a:prstGeom>
                        <a:solidFill>
                          <a:srgbClr val="FFFFFF"/>
                        </a:solidFill>
                        <a:ln w="9525">
                          <a:noFill/>
                          <a:miter lim="800000"/>
                          <a:headEnd/>
                          <a:tailEnd/>
                        </a:ln>
                      </wps:spPr>
                      <wps:txbx>
                        <w:txbxContent>
                          <w:p w:rsidR="00C76CA1" w:rsidRPr="00C76CA1" w:rsidRDefault="00C76CA1" w:rsidP="00C76CA1">
                            <w:pPr>
                              <w:widowControl w:val="0"/>
                              <w:autoSpaceDE w:val="0"/>
                              <w:autoSpaceDN w:val="0"/>
                              <w:adjustRightInd w:val="0"/>
                              <w:spacing w:after="0" w:line="240" w:lineRule="auto"/>
                              <w:rPr>
                                <w:rFonts w:eastAsiaTheme="minorEastAsia" w:cs="Times New Roman"/>
                              </w:rPr>
                            </w:pPr>
                            <w:r w:rsidRPr="00C76CA1">
                              <w:rPr>
                                <w:rFonts w:cs="Times New Roman"/>
                              </w:rPr>
                              <w:t xml:space="preserve">demonstrate my ability to quickly gain expertise in new disciplines and serve as a resource for Center PIs and staff. In my work, I utilize advanced </w:t>
                            </w:r>
                            <w:r w:rsidRPr="00C76CA1">
                              <w:rPr>
                                <w:rFonts w:cs="Times New Roman"/>
                                <w:b/>
                              </w:rPr>
                              <w:t>project management</w:t>
                            </w:r>
                            <w:r w:rsidRPr="00C76CA1">
                              <w:rPr>
                                <w:rFonts w:cs="Times New Roman"/>
                              </w:rPr>
                              <w:t xml:space="preserve"> skills to successfully manage multiple complex projects:</w:t>
                            </w:r>
                            <w:r w:rsidRPr="00C76CA1">
                              <w:rPr>
                                <w:rFonts w:cs="Times New Roman"/>
                                <w:color w:val="000000"/>
                              </w:rPr>
                              <w:t xml:space="preserve"> I direct workflow across teams and sites; </w:t>
                            </w:r>
                            <w:r w:rsidRPr="00C76CA1">
                              <w:rPr>
                                <w:rFonts w:eastAsia="Times New Roman" w:cs="Times New Roman"/>
                              </w:rPr>
                              <w:t xml:space="preserve">plan, execute, and monitor study timelines; create and manage grant budgets, and create </w:t>
                            </w:r>
                            <w:r w:rsidRPr="00C76CA1">
                              <w:rPr>
                                <w:rFonts w:eastAsia="Times New Roman" w:cs="Times New Roman"/>
                                <w:shd w:val="clear" w:color="auto" w:fill="FFFFFF"/>
                              </w:rPr>
                              <w:t xml:space="preserve">compliance documentation. </w:t>
                            </w:r>
                            <w:r w:rsidRPr="00C76CA1">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596016" w:rsidRPr="00C76CA1" w:rsidRDefault="00596016" w:rsidP="00C76CA1">
                            <w:pPr>
                              <w:spacing w:after="0" w:line="240" w:lineRule="auto"/>
                              <w:jc w:val="both"/>
                              <w:rPr>
                                <w:rFonts w:cs="Open Sans"/>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Another important skillset is </w:t>
                            </w:r>
                            <w:r w:rsidRPr="00C76CA1">
                              <w:rPr>
                                <w:rFonts w:cs="Times New Roman"/>
                                <w:b/>
                              </w:rPr>
                              <w:t>team leadership and collaboration.</w:t>
                            </w:r>
                            <w:r w:rsidRPr="00C76CA1">
                              <w:rPr>
                                <w:rFonts w:cs="Times New Roman"/>
                              </w:rPr>
                              <w:t xml:space="preserve"> When supervising research staff, I have evaluated job performance, recognized and developed skills, and provided training and constructive feedback.  I have also recently taken on a peer-leadership role for our group of eight graduate students in my position as manager of the Social and Affective Neuroscience lab. I have implemented a new weekly meeting format to improve communication and productivity, and developed the consensus needed to implement significant changes to standard operating procedures.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also have extensive experience collaborating and liasing with diverse stakeholders. I have collaborated with clinical psychology colleagues at the University of Oregon, recruited and collaborated with physicians and nurses from the Eugene medical community, and coordinated staff remotely across multiple study locations. </w:t>
                            </w:r>
                          </w:p>
                          <w:p w:rsidR="00C76CA1" w:rsidRP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am excited about this position because of the opportunity to expand my research management skills while investing in important research. Please contact me at 509-499-1070 or </w:t>
                            </w:r>
                            <w:hyperlink r:id="rId6" w:history="1">
                              <w:r w:rsidRPr="00C76CA1">
                                <w:rPr>
                                  <w:rStyle w:val="Hyperlink"/>
                                  <w:rFonts w:cs="Times New Roman"/>
                                </w:rPr>
                                <w:t>may.lisa2@gmail.com</w:t>
                              </w:r>
                            </w:hyperlink>
                            <w:r w:rsidRPr="00C76CA1">
                              <w:rPr>
                                <w:rFonts w:cs="Times New Roman"/>
                              </w:rPr>
                              <w:t>. I would welcome the opportunity to talk more about my interest in CIVIC and how I can be an asset as a research associate.</w:t>
                            </w:r>
                          </w:p>
                          <w:p w:rsid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Pr>
                                <w:rFonts w:cs="Times New Roman"/>
                              </w:rPr>
                              <w:t xml:space="preserve">Thank you, </w:t>
                            </w:r>
                          </w:p>
                          <w:p w:rsid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Pr>
                                <w:rFonts w:cs="Times New Roman"/>
                                <w:noProof/>
                              </w:rPr>
                              <w:drawing>
                                <wp:inline distT="0" distB="0" distL="0" distR="0">
                                  <wp:extent cx="5257800" cy="1591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p>
                          <w:p w:rsidR="00C76CA1" w:rsidRPr="00C76CA1" w:rsidRDefault="00C76CA1" w:rsidP="00C76CA1">
                            <w:pPr>
                              <w:spacing w:after="0" w:line="240" w:lineRule="auto"/>
                              <w:jc w:val="both"/>
                              <w:rPr>
                                <w:rFonts w:cs="Open Sans"/>
                              </w:rPr>
                            </w:pPr>
                          </w:p>
                        </w:txbxContent>
                      </wps:txbx>
                      <wps:bodyPr rot="0" vert="horz" wrap="square" lIns="548640" tIns="457200" rIns="548640" bIns="457200" anchor="t" anchorCtr="0">
                        <a:noAutofit/>
                      </wps:bodyPr>
                    </wps:wsp>
                  </a:graphicData>
                </a:graphic>
              </wp:anchor>
            </w:drawing>
          </mc:Choice>
          <mc:Fallback>
            <w:pict>
              <v:shape id="_x0000_s1032" type="#_x0000_t202" style="position:absolute;margin-left:0;margin-top:125.5pt;width:612pt;height:579.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K9KAIAACkEAAAOAAAAZHJzL2Uyb0RvYy54bWysU9tu2zAMfR+wfxD0vtjx4jg14hRdugwD&#10;ugvQ7gNkWY6FSaInKbG7ry8lJ1nbvQ3TgyCJ5BF5eLi+HrUiR2GdBFPR+SylRBgOjTT7iv542L1b&#10;UeI8Mw1TYERFH4Wj15u3b9ZDX4oMOlCNsARBjCuHvqKd932ZJI53QjM3g14YNLZgNfN4tfuksWxA&#10;dK2SLE2XyQC26S1w4Ry+3k5Guon4bSu4/9a2TniiKoq5+bjbuNdhTzZrVu4t6zvJT2mwf8hCM2nw&#10;0wvULfOMHKz8C0pLbsFB62ccdAJtK7mINWA18/RVNfcd60WsBclx/YUm9/9g+dfjd0tkU9FsXlBi&#10;mMYmPYjRkw8wkizwM/SuRLf7Hh39iM/Y51ir6++A/3TEwLZjZi9urIWhE6zB/OYhMnkWOuG4AFIP&#10;X6DBb9jBQwQaW6sDeUgHQXTs0+OlNyEVjo9FUWSLFE0cbcX7/GqZx+4lrDyH99b5TwI0CYeKWmx+&#10;hGfHO+dDOqw8u4TfHCjZ7KRS8WL39VZZcmQolF1csYJXbsqQoaJXeZZHZAMhPmpIS49CVlJXdJWG&#10;NUkr0PHRNNHFM6mmM2aizImfQMlEjh/rMbZicaa9huYRCbMw6RbnDA8d2N+UDKjZirpfB2YFJeqz&#10;QdLzxWq5CCqPt0Ve4IRQYl/Y6hc2ZjjCVdRTMh23Pg5HoMTADTaolZG60Mkpm1PaqMfI6Gl2guCf&#10;36PXnwnfPAEAAP//AwBQSwMEFAAGAAgAAAAhAHBuCS/eAAAACgEAAA8AAABkcnMvZG93bnJldi54&#10;bWxMj8FOwzAQRO9I/IO1SFwQdRKFCoU4VQFxKwdakDg68ZJEtddR7KTh79me6O2tZjQ7U24WZ8WM&#10;Y+g9KUhXCQikxpueWgWfh7f7RxAhajLaekIFvxhgU11flbow/kQfOO9jKziEQqEVdDEOhZSh6dDp&#10;sPIDEms/fnQ68jm20oz6xOHOyixJ1tLpnvhDpwd86bA57ien4Nm/b+dDnt5917v116ve2eNEVqnb&#10;m2X7BCLiEv/NcK7P1aHiTrWfyARhFfCQqCB7SBnOcpblTDVTniYJyKqUlxOqPwAAAP//AwBQSwEC&#10;LQAUAAYACAAAACEAtoM4kv4AAADhAQAAEwAAAAAAAAAAAAAAAAAAAAAAW0NvbnRlbnRfVHlwZXNd&#10;LnhtbFBLAQItABQABgAIAAAAIQA4/SH/1gAAAJQBAAALAAAAAAAAAAAAAAAAAC8BAABfcmVscy8u&#10;cmVsc1BLAQItABQABgAIAAAAIQB6ujK9KAIAACkEAAAOAAAAAAAAAAAAAAAAAC4CAABkcnMvZTJv&#10;RG9jLnhtbFBLAQItABQABgAIAAAAIQBwbgkv3gAAAAoBAAAPAAAAAAAAAAAAAAAAAIIEAABkcnMv&#10;ZG93bnJldi54bWxQSwUGAAAAAAQABADzAAAAjQUAAAAA&#10;" stroked="f">
                <v:textbox inset="43.2pt,36pt,43.2pt,36pt">
                  <w:txbxContent>
                    <w:p w:rsidR="00C76CA1" w:rsidRPr="00C76CA1" w:rsidRDefault="00C76CA1" w:rsidP="00C76CA1">
                      <w:pPr>
                        <w:widowControl w:val="0"/>
                        <w:autoSpaceDE w:val="0"/>
                        <w:autoSpaceDN w:val="0"/>
                        <w:adjustRightInd w:val="0"/>
                        <w:spacing w:after="0" w:line="240" w:lineRule="auto"/>
                        <w:rPr>
                          <w:rFonts w:eastAsiaTheme="minorEastAsia" w:cs="Times New Roman"/>
                        </w:rPr>
                      </w:pPr>
                      <w:r w:rsidRPr="00C76CA1">
                        <w:rPr>
                          <w:rFonts w:cs="Times New Roman"/>
                        </w:rPr>
                        <w:t xml:space="preserve">demonstrate my ability to quickly gain expertise in new disciplines and serve as a resource for Center PIs and staff. In my work, I utilize advanced </w:t>
                      </w:r>
                      <w:r w:rsidRPr="00C76CA1">
                        <w:rPr>
                          <w:rFonts w:cs="Times New Roman"/>
                          <w:b/>
                        </w:rPr>
                        <w:t>project management</w:t>
                      </w:r>
                      <w:r w:rsidRPr="00C76CA1">
                        <w:rPr>
                          <w:rFonts w:cs="Times New Roman"/>
                        </w:rPr>
                        <w:t xml:space="preserve"> skills to successfully manage multiple complex projects:</w:t>
                      </w:r>
                      <w:r w:rsidRPr="00C76CA1">
                        <w:rPr>
                          <w:rFonts w:cs="Times New Roman"/>
                          <w:color w:val="000000"/>
                        </w:rPr>
                        <w:t xml:space="preserve"> I direct workflow across teams and sites; </w:t>
                      </w:r>
                      <w:r w:rsidRPr="00C76CA1">
                        <w:rPr>
                          <w:rFonts w:eastAsia="Times New Roman" w:cs="Times New Roman"/>
                        </w:rPr>
                        <w:t xml:space="preserve">plan, execute, and monitor study timelines; create and manage grant budgets, and create </w:t>
                      </w:r>
                      <w:r w:rsidRPr="00C76CA1">
                        <w:rPr>
                          <w:rFonts w:eastAsia="Times New Roman" w:cs="Times New Roman"/>
                          <w:shd w:val="clear" w:color="auto" w:fill="FFFFFF"/>
                        </w:rPr>
                        <w:t xml:space="preserve">compliance documentation. </w:t>
                      </w:r>
                      <w:r w:rsidRPr="00C76CA1">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596016" w:rsidRPr="00C76CA1" w:rsidRDefault="00596016" w:rsidP="00C76CA1">
                      <w:pPr>
                        <w:spacing w:after="0" w:line="240" w:lineRule="auto"/>
                        <w:jc w:val="both"/>
                        <w:rPr>
                          <w:rFonts w:cs="Open Sans"/>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Another important skillset is </w:t>
                      </w:r>
                      <w:r w:rsidRPr="00C76CA1">
                        <w:rPr>
                          <w:rFonts w:cs="Times New Roman"/>
                          <w:b/>
                        </w:rPr>
                        <w:t>team leadership and collaboration.</w:t>
                      </w:r>
                      <w:r w:rsidRPr="00C76CA1">
                        <w:rPr>
                          <w:rFonts w:cs="Times New Roman"/>
                        </w:rPr>
                        <w:t xml:space="preserve"> When supervising research staff, I have evaluated job performance, recognized and developed skills, and provided training and constructive feedback.  I have also recently taken on a peer-leadership role for our group of eight graduate students in my position as manager of the Social and Affective Neuroscience lab. I have implemented a new weekly meeting format to improve communication and productivity, and developed the consensus needed to implement significant changes to standard operating procedures.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also have extensive experience collaborating and liasing with diverse stakeholders. I have collaborated with clinical psychology colleagues at the University of Oregon, recruited and collaborated with physicians and nurses from the Eugene medical community, and coordinated staff remotely across multiple study locations. </w:t>
                      </w:r>
                    </w:p>
                    <w:p w:rsidR="00C76CA1" w:rsidRP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am excited about this position because of the opportunity to expand my research management skills while investing in important research. Please contact me at 509-499-1070 or </w:t>
                      </w:r>
                      <w:hyperlink r:id="rId8" w:history="1">
                        <w:r w:rsidRPr="00C76CA1">
                          <w:rPr>
                            <w:rStyle w:val="Hyperlink"/>
                            <w:rFonts w:cs="Times New Roman"/>
                          </w:rPr>
                          <w:t>may.lisa2@gmail.com</w:t>
                        </w:r>
                      </w:hyperlink>
                      <w:r w:rsidRPr="00C76CA1">
                        <w:rPr>
                          <w:rFonts w:cs="Times New Roman"/>
                        </w:rPr>
                        <w:t>. I would welcome the opportunity to talk more about my interest in CIVIC and how I can be an asset as a research associate.</w:t>
                      </w:r>
                    </w:p>
                    <w:p w:rsid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Pr>
                          <w:rFonts w:cs="Times New Roman"/>
                        </w:rPr>
                        <w:t xml:space="preserve">Thank you, </w:t>
                      </w:r>
                    </w:p>
                    <w:p w:rsid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Pr>
                          <w:rFonts w:cs="Times New Roman"/>
                          <w:noProof/>
                        </w:rPr>
                        <w:drawing>
                          <wp:inline distT="0" distB="0" distL="0" distR="0">
                            <wp:extent cx="5257800" cy="1591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p>
                    <w:p w:rsidR="00C76CA1" w:rsidRPr="00C76CA1" w:rsidRDefault="00C76CA1" w:rsidP="00C76CA1">
                      <w:pPr>
                        <w:spacing w:after="0" w:line="240" w:lineRule="auto"/>
                        <w:jc w:val="both"/>
                        <w:rPr>
                          <w:rFonts w:cs="Open Sans"/>
                        </w:rPr>
                      </w:pPr>
                    </w:p>
                  </w:txbxContent>
                </v:textbox>
              </v:shape>
            </w:pict>
          </mc:Fallback>
        </mc:AlternateContent>
      </w:r>
      <w:r w:rsidR="00F600D1">
        <w:rPr>
          <w:noProof/>
        </w:rPr>
        <mc:AlternateContent>
          <mc:Choice Requires="wpg">
            <w:drawing>
              <wp:anchor distT="0" distB="0" distL="114300" distR="114300" simplePos="0" relativeHeight="251666432" behindDoc="0" locked="0" layoutInCell="1" allowOverlap="1" wp14:anchorId="6F678F60" wp14:editId="72F45194">
                <wp:simplePos x="0" y="0"/>
                <wp:positionH relativeFrom="column">
                  <wp:posOffset>0</wp:posOffset>
                </wp:positionH>
                <wp:positionV relativeFrom="paragraph">
                  <wp:posOffset>8591881</wp:posOffset>
                </wp:positionV>
                <wp:extent cx="7772400" cy="914400"/>
                <wp:effectExtent l="0" t="0" r="0" b="0"/>
                <wp:wrapNone/>
                <wp:docPr id="17" name="Group 17"/>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8" name="Rectangle 8"/>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17" o:spid="_x0000_s1033" style="position:absolute;margin-left:0;margin-top:676.55pt;width:612pt;height:1in;z-index:251666432"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tfAMAAE4JAAAOAAAAZHJzL2Uyb0RvYy54bWy8Vltv2zYUfh+w/0DwfZFtxHUqRCm8tA4G&#10;ZG3QpOgzTVEXjOLhSDpS+ut3DikpmZMWQ7vNDzLJc/94ziedvxk6ze6V8y2Ygi9PFpwpI6FsTV3w&#10;T3e7X84480GYUmgwquAPyvM3Fz//dN7bXK2gAV0qx9CJ8XlvC96EYPMs87JRnfAnYJVBYQWuEwG3&#10;rs5KJ3r03ulstVi8ynpwpXUglfd4+jYJ+UX0X1VKhg9V5VVguuCYW4hPF597emYX5yKvnbBNK8c0&#10;xHdk0YnWYNDZ1VsRBDu49pmrrpUOPFThREKXQVW1UsUasJrl4qiaKwcHG2up8762M0wI7RFO3+1W&#10;vr+/cawt8e42nBnR4R3FsAz3CE5v6xx1rpy9tTduPKjTjuodKtfRP1bChgjrwwyrGgKTeLjZbFan&#10;C0Rfouz18pTWEXfZ4OU8M5PNu28bZlPYjLKbk+kttpB/RMn/GEq3jbAqgu8JgRElbOcE0kdsLWFq&#10;rdhZwilqzSD53CNeP4jQXKjIrfPhSkHHaFFwh9Fjv4n7ax8QTFSdVCioB92Wu1bruHH1/lI7di9w&#10;CHa7Bf4oZTT5m5o2pGyAzJKYThDjqZa4Cg9akZ42H1WFjYP3u4qZxJFVcxwhpTJhmUSNKFUKv34a&#10;nYacLGIu0SF5rjD+7Ht0MGkmJ5PvlOWoT6YqTvxsvPhWYsl4toiRwYTZuGsNuJccaKxqjJz0J5AS&#10;NITSHsoHbBgHiW+8lbsW7+1a+HAjHBIMDgOSZviAj0pDX3AYV5w14L68dE762NEo5axHwiq4//Mg&#10;nOJM/2aw1+NgIcPFzel6s8IY7qlk/1RiDt0lYDsskZ6tjEvSD3paVg66z8itW4qKImEkxi64DG7a&#10;XIZEpMjOUm23UQ1ZzYpwbW6tJOeEKvXl3fBZODs2b0BieA/TfIn8qIeTLlka2B4CVG1s8EdcR7xx&#10;1omf/oehn5nxjijtVxjY6mjmWRjweKrY22uQf3hm4LJBjlBb56BvlCjxmlLvUNpIKkQXqQZiC7bv&#10;f4cSCVhg1RG6I3aNt4p38ZxiX52tz2isI8WOaqlHJxcTO/ynBMKwk1+vV+uY/MwkIu/agG953XYF&#10;pzQn/idI3pkSExV5EK1Oa+SlF4gnDPshvqfWE/RHQ/bvzsfX2/0fNmZ8N+FLO3Lb+IFBXwVP97GR&#10;Hz+DLv4CAAD//wMAUEsDBBQABgAIAAAAIQA1oPnC4gAAAAsBAAAPAAAAZHJzL2Rvd25yZXYueG1s&#10;TI/NTsMwEITvSLyDtUjcqOOk5SfEqaoKOFWVaJEQNzfZJlHjdRS7Sfr2bE9w251ZzX6TLSfbigF7&#10;3zjSoGYRCKTClQ1VGr727w/PIHwwVJrWEWq4oIdlfnuTmbR0I33isAuV4BDyqdFQh9ClUvqiRmv8&#10;zHVI7B1db03gta9k2ZuRw20r4yh6lNY0xB9q0+G6xuK0O1sNH6MZV4l6Gzan4/rys19svzcKtb6/&#10;m1avIAJO4e8YrviMDjkzHdyZSi9aDVwksJosEgXi6sfxnLUDT/OXJwUyz+T/DvkvAAAA//8DAFBL&#10;AQItABQABgAIAAAAIQC2gziS/gAAAOEBAAATAAAAAAAAAAAAAAAAAAAAAABbQ29udGVudF9UeXBl&#10;c10ueG1sUEsBAi0AFAAGAAgAAAAhADj9If/WAAAAlAEAAAsAAAAAAAAAAAAAAAAALwEAAF9yZWxz&#10;Ly5yZWxzUEsBAi0AFAAGAAgAAAAhANz7pm18AwAATgkAAA4AAAAAAAAAAAAAAAAALgIAAGRycy9l&#10;Mm9Eb2MueG1sUEsBAi0AFAAGAAgAAAAhADWg+cLiAAAACwEAAA8AAAAAAAAAAAAAAAAA1gUAAGRy&#10;cy9kb3ducmV2LnhtbFBLBQYAAAAABAAEAPMAAADlBgAAAAA=&#10;">
                <v:rect id="Rectangle 8" o:spid="_x0000_s1034"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t4rsA&#10;AADaAAAADwAAAGRycy9kb3ducmV2LnhtbERPy4rCMBTdC/MP4QruNFVGGTqmRQoys/S5vzTXptjc&#10;dJpMW//eLASXh/Pe5qNtRE+drx0rWC4SEMSl0zVXCi7n/fwLhA/IGhvHpOBBHvLsY7LFVLuBj9Sf&#10;QiViCPsUFZgQ2lRKXxqy6BeuJY7czXUWQ4RdJXWHQwy3jVwlyUZarDk2GGypMFTeT/9WgR6HtTPF&#10;32eBsr/a5Ad3dEClZtNx9w0i0Bje4pf7VyuIW+OVeANk9gQ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DH7eK7AAAA2gAAAA8AAAAAAAAAAAAAAAAAmAIAAGRycy9kb3ducmV2Lnht&#10;bFBLBQYAAAAABAAEAPUAAACAAwAAAAA=&#10;" fillcolor="red" stroked="f" strokeweight="1pt"/>
                <v:shape id="_x0000_s1035"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2b8EA&#10;AADaAAAADwAAAGRycy9kb3ducmV2LnhtbESPT4vCMBTE78J+h/AWvGm6HlS6RhFhwcsi/il6fDRv&#10;m2LyUpus1m9vBMHjMDO/YWaLzllxpTbUnhV8DTMQxKXXNVcKDvufwRREiMgarWdScKcAi/lHb4a5&#10;9jfe0nUXK5EgHHJUYGJscilDachhGPqGOHl/vnUYk2wrqVu8JbizcpRlY+mw5rRgsKGVofK8+3cK&#10;CmN+i4vREyuP9nCym8uKirFS/c9u+Q0iUhff4Vd7rRVM4Hkl3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ptm/BAAAA2g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r w:rsidR="006B4F70">
        <w:br w:type="page"/>
      </w:r>
    </w:p>
    <w:p w:rsidR="006B4F70" w:rsidRPr="00BF01BE" w:rsidRDefault="002D7CBA" w:rsidP="006B4F70">
      <w:pPr>
        <w:jc w:val="center"/>
        <w:rPr>
          <w:rFonts w:cs="Open Sans"/>
          <w:b/>
          <w:color w:val="FFFFFF" w:themeColor="background1"/>
          <w:spacing w:val="90"/>
          <w:sz w:val="36"/>
          <w:szCs w:val="36"/>
        </w:rPr>
      </w:pPr>
      <w:bookmarkStart w:id="0" w:name="_GoBack"/>
      <w:r>
        <w:rPr>
          <w:rFonts w:cs="Open Sans"/>
          <w:b/>
          <w:noProof/>
          <w:color w:val="FFFFFF" w:themeColor="background1"/>
          <w:spacing w:val="90"/>
          <w:sz w:val="36"/>
          <w:szCs w:val="36"/>
        </w:rPr>
        <w:lastRenderedPageBreak/>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7772400" cy="2139696"/>
                <wp:effectExtent l="0" t="0" r="0" b="0"/>
                <wp:wrapNone/>
                <wp:docPr id="28" name="Rectangle 28"/>
                <wp:cNvGraphicFramePr/>
                <a:graphic xmlns:a="http://schemas.openxmlformats.org/drawingml/2006/main">
                  <a:graphicData uri="http://schemas.microsoft.com/office/word/2010/wordprocessingShape">
                    <wps:wsp>
                      <wps:cNvSpPr/>
                      <wps:spPr>
                        <a:xfrm>
                          <a:off x="0" y="0"/>
                          <a:ext cx="7772400" cy="213969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E6274" id="Rectangle 28" o:spid="_x0000_s1026" style="position:absolute;margin-left:0;margin-top:0;width:612pt;height:16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YwlgIAAIgFAAAOAAAAZHJzL2Uyb0RvYy54bWysVMFu2zAMvQ/YPwi6r3a8tFmDOkXQIsOA&#10;og3aDj0rshQbkEVNUuJkXz9Kst2sK3YYloMjiuQj+UTy6vrQKrIX1jWgSzo5yykRmkPV6G1Jvz+v&#10;Pn2hxHmmK6ZAi5IehaPXi48frjozFwXUoCphCYJoN+9MSWvvzTzLHK9Fy9wZGKFRKcG2zKNot1ll&#10;WYforcqKPL/IOrCVscCFc3h7m5R0EfGlFNw/SOmEJ6qkmJuPXxu/m/DNFldsvrXM1A3v02D/kEXL&#10;Go1BR6hb5hnZ2eYPqLbhFhxIf8ahzUDKhotYA1Yzyd9U81QzI2ItSI4zI03u/8Hy+/3akqYqaYEv&#10;pVmLb/SIrDG9VYLgHRLUGTdHuyeztr3k8BiqPUjbhn+sgxwiqceRVHHwhOPlbDYrpjlyz1FXTD5f&#10;XlxeBNTs1d1Y578KaEk4lNRi/Egm2985n0wHkxDNgWqqVaNUFOx2c6Ms2TN84dUqx1+P/puZ0sFY&#10;Q3BLiOEmC6WlYuLJH5UIdko/ComsYPpFzCT2oxjjMM6F9pOkqlklUvjz0+ihg4NHrDQCBmSJ8Ufs&#10;HmCwTCADdsqytw+uIrbz6Jz/LbHkPHrEyKD96Nw2Gux7AAqr6iMn+4GkRE1gaQPVEXvGQhomZ/iq&#10;wXe7Y86vmcXpwbfGjeAf8CMVdCWF/kRJDfbne/fBHpsatZR0OI0ldT92zApK1DeN7X45mU7D+EZh&#10;ej4rULCnms2pRu/aG8B2mODuMTweg71Xw1FaaF9wcSxDVFQxzTF2Sbm3g3Dj05bA1cPFchnNcGQN&#10;83f6yfAAHlgNffl8eGHW9M3rse/vYZhcNn/Tw8k2eGpY7jzIJjb4K6893zjusXH61RT2yakcrV4X&#10;6OIXAAAA//8DAFBLAwQUAAYACAAAACEAGhVmBdgAAAAGAQAADwAAAGRycy9kb3ducmV2LnhtbEyP&#10;zU7DMBCE70h9B2srcaM2aflRiFNVkSquUOC+jZc4Il6nsZuEt8flApeRRrOa+bbYzq4TIw2h9azh&#10;dqVAENfetNxoeH/b3zyCCBHZYOeZNHxTgG25uCowN37iVxoPsRGphEOOGmyMfS5lqC05DCvfE6fs&#10;0w8OY7JDI82AUyp3ncyUupcOW04LFnuqLNVfh7PTYObpztvqtKlQjh9OPeOOXlDr6+W8ewIRaY5/&#10;x3DBT+hQJqajP7MJotOQHom/esmybJP8UcN6/aBAloX8j1/+AAAA//8DAFBLAQItABQABgAIAAAA&#10;IQC2gziS/gAAAOEBAAATAAAAAAAAAAAAAAAAAAAAAABbQ29udGVudF9UeXBlc10ueG1sUEsBAi0A&#10;FAAGAAgAAAAhADj9If/WAAAAlAEAAAsAAAAAAAAAAAAAAAAALwEAAF9yZWxzLy5yZWxzUEsBAi0A&#10;FAAGAAgAAAAhANcNJjCWAgAAiAUAAA4AAAAAAAAAAAAAAAAALgIAAGRycy9lMm9Eb2MueG1sUEsB&#10;Ai0AFAAGAAgAAAAhABoVZgXYAAAABgEAAA8AAAAAAAAAAAAAAAAA8AQAAGRycy9kb3ducmV2Lnht&#10;bFBLBQYAAAAABAAEAPMAAAD1BQAAAAA=&#10;" fillcolor="red" stroked="f" strokeweight="1pt"/>
            </w:pict>
          </mc:Fallback>
        </mc:AlternateContent>
      </w:r>
      <w:bookmarkEnd w:id="0"/>
      <w:r w:rsidR="006B4F70" w:rsidRPr="00BF01BE">
        <w:rPr>
          <w:rFonts w:cs="Open Sans"/>
          <w:b/>
          <w:color w:val="FFFFFF" w:themeColor="background1"/>
          <w:spacing w:val="90"/>
          <w:sz w:val="36"/>
          <w:szCs w:val="36"/>
        </w:rPr>
        <w:t>RESEARCH  MANAGER</w:t>
      </w:r>
    </w:p>
    <w:p w:rsidR="00596016" w:rsidRDefault="002D7CBA" w:rsidP="00796B89">
      <w:pPr>
        <w:spacing w:line="240" w:lineRule="auto"/>
      </w:pPr>
      <w:r>
        <w:rPr>
          <w:noProof/>
        </w:rPr>
        <mc:AlternateContent>
          <mc:Choice Requires="wps">
            <w:drawing>
              <wp:anchor distT="0" distB="0" distL="114300" distR="114300" simplePos="0" relativeHeight="251682816" behindDoc="0" locked="0" layoutInCell="1" allowOverlap="1">
                <wp:simplePos x="0" y="0"/>
                <wp:positionH relativeFrom="column">
                  <wp:posOffset>457200</wp:posOffset>
                </wp:positionH>
                <wp:positionV relativeFrom="paragraph">
                  <wp:posOffset>111211</wp:posOffset>
                </wp:positionV>
                <wp:extent cx="6858000" cy="162589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625895"/>
                        </a:xfrm>
                        <a:prstGeom prst="rect">
                          <a:avLst/>
                        </a:prstGeom>
                        <a:solidFill>
                          <a:srgbClr val="FF0000"/>
                        </a:solidFill>
                        <a:ln w="9525">
                          <a:noFill/>
                          <a:miter lim="800000"/>
                          <a:headEnd/>
                          <a:tailEnd/>
                        </a:ln>
                      </wps:spPr>
                      <wps:txb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a:graphicData>
                </a:graphic>
              </wp:anchor>
            </w:drawing>
          </mc:Choice>
          <mc:Fallback>
            <w:pict>
              <v:shape id="_x0000_s1036" type="#_x0000_t202" style="position:absolute;margin-left:36pt;margin-top:8.75pt;width:540pt;height:12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XpJQIAACQEAAAOAAAAZHJzL2Uyb0RvYy54bWysU8GO0zAQvSPxD5bvNGnUljZqulq6FCEt&#10;C9IuH+A4TmNhe4ztNilfz9hpS4Eb4mJ5PDNvZt48r+8GrchROC/BVHQ6ySkRhkMjzb6iX192b5aU&#10;+MBMwxQYUdGT8PRu8/rVurelKKAD1QhHEMT4srcV7UKwZZZ53gnN/ASsMOhswWkW0HT7rHGsR3St&#10;siLPF1kPrrEOuPAeXx9GJ90k/LYVPHxuWy8CURXF3kI6XTrreGabNSv3jtlO8nMb7B+60EwaLHqF&#10;emCBkYOTf0FpyR14aMOEg86gbSUXaQacZpr/Mc1zx6xIsyA53l5p8v8Plj8dvzgim4oWK0oM07ij&#10;FzEE8g4GUkR6eutLjHq2GBcGfMY1p1G9fQT+zRMD246Zvbh3DvpOsAbbm8bM7CZ1xPERpO4/QYNl&#10;2CFAAhpapyN3yAZBdFzT6bqa2ArHx8VyvsxzdHH0TRfFfLmapxqsvKRb58MHAZrES0Ud7j7Bs+Oj&#10;D7EdVl5CYjUPSjY7qVQy3L7eKkeODHWy22GlJA1M+S1MGdJXdDUv5gnZQMxPEtIyoI6V1BWNfY7p&#10;rIx0vDdNCglMqvGOsMqc+YmUjOSEoR7SJhYX2mtoTkiYg1G2+M3w0oH7QUmPkq2o/35gTlCiPhok&#10;fTWdzaLGkzGbvy3QcLee+tbDDEeoigZKxus2pH8R6TBwj8tpZaItbnHs5NwySjGxef42Ueu3dor6&#10;9bk3PwEAAP//AwBQSwMEFAAGAAgAAAAhAGKAVV/eAAAACgEAAA8AAABkcnMvZG93bnJldi54bWxM&#10;j0FPhDAQhe8m/odmTLy5BQxikLLZaNRE96Cr8VzoCEQ6JW13F/31Dic9znszb75XrWc7igP6MDhS&#10;kK4SEEitMwN1Ct7f7i+uQYSoyejRESr4xgDr+vSk0qVxR3rFwy52gkMolFpBH+NUShnaHq0OKzch&#10;sffpvNWRR99J4/WRw+0osyS5klYPxB96PeFtj+3Xbm8Z48nax7vmI0mf24cf51v/stk2Sp2fzZsb&#10;EBHn+LcMCz7fQM1MjduTCWJUUGRcJbJe5CAWP80XpVGQFZc5yLqS/yvUvwAAAP//AwBQSwECLQAU&#10;AAYACAAAACEAtoM4kv4AAADhAQAAEwAAAAAAAAAAAAAAAAAAAAAAW0NvbnRlbnRfVHlwZXNdLnht&#10;bFBLAQItABQABgAIAAAAIQA4/SH/1gAAAJQBAAALAAAAAAAAAAAAAAAAAC8BAABfcmVscy8ucmVs&#10;c1BLAQItABQABgAIAAAAIQAgiCXpJQIAACQEAAAOAAAAAAAAAAAAAAAAAC4CAABkcnMvZTJvRG9j&#10;LnhtbFBLAQItABQABgAIAAAAIQBigFVf3gAAAAoBAAAPAAAAAAAAAAAAAAAAAH8EAABkcnMvZG93&#10;bnJldi54bWxQSwUGAAAAAAQABADzAAAAigUAAAAA&#10;" fillcolor="red" stroked="f">
                <v:textbo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pict>
          </mc:Fallback>
        </mc:AlternateContent>
      </w:r>
      <w:r w:rsidR="00812578">
        <w:rPr>
          <w:noProof/>
        </w:rPr>
        <mc:AlternateContent>
          <mc:Choice Requires="wps">
            <w:drawing>
              <wp:anchor distT="45720" distB="45720" distL="114300" distR="114300" simplePos="0" relativeHeight="251664384" behindDoc="0" locked="0" layoutInCell="1" allowOverlap="1" wp14:anchorId="1CE668B3" wp14:editId="78D82A49">
                <wp:simplePos x="0" y="0"/>
                <wp:positionH relativeFrom="column">
                  <wp:posOffset>0</wp:posOffset>
                </wp:positionH>
                <wp:positionV relativeFrom="paragraph">
                  <wp:posOffset>1738326</wp:posOffset>
                </wp:positionV>
                <wp:extent cx="7772400" cy="7359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59650"/>
                        </a:xfrm>
                        <a:prstGeom prst="rect">
                          <a:avLst/>
                        </a:prstGeom>
                        <a:solidFill>
                          <a:srgbClr val="FFFFFF"/>
                        </a:solidFill>
                        <a:ln w="9525">
                          <a:noFill/>
                          <a:miter lim="800000"/>
                          <a:headEnd/>
                          <a:tailEnd/>
                        </a:ln>
                      </wps:spPr>
                      <wps:txbx>
                        <w:txbxContent>
                          <w:sdt>
                            <w:sdtPr>
                              <w:rPr>
                                <w:rFonts w:ascii="Open Sans" w:hAnsi="Open Sans" w:cs="Open Sans"/>
                              </w:rPr>
                              <w:id w:val="-1696685891"/>
                              <w:temporary/>
                              <w:showingPlcHdr/>
                              <w15:appearance w15:val="hidden"/>
                            </w:sdtPr>
                            <w:sdtEndPr/>
                            <w:sdtContent>
                              <w:p w:rsidR="006B4F70" w:rsidRPr="00596016" w:rsidRDefault="006B4F70" w:rsidP="006B4F70">
                                <w:pPr>
                                  <w:jc w:val="both"/>
                                  <w:rPr>
                                    <w:rFonts w:ascii="Open Sans" w:hAnsi="Open Sans" w:cs="Open Sans"/>
                                  </w:rPr>
                                </w:pPr>
                                <w:r w:rsidRPr="00596016">
                                  <w:rPr>
                                    <w:rFonts w:ascii="Open Sans" w:hAnsi="Open Sans" w:cs="Open Sans"/>
                                  </w:rPr>
                                  <w:t>[Grab your reader’s attention with a great quote from the document or use this space to emphasize a key point. To place this text box anywhere on the page, just drag it.]</w:t>
                                </w:r>
                              </w:p>
                            </w:sdtContent>
                          </w:sdt>
                        </w:txbxContent>
                      </wps:txbx>
                      <wps:bodyPr rot="0" vert="horz" wrap="square" lIns="457200" tIns="457200" rIns="457200" bIns="45720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668B3" id="_x0000_s1037" type="#_x0000_t202" style="position:absolute;margin-left:0;margin-top:136.9pt;width:612pt;height:57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S10IQIAACgEAAAOAAAAZHJzL2Uyb0RvYy54bWysU21v2yAQ/j5p/wHxfbHjJU1rxam6dJkm&#10;dS9Sux+AMY7RgGNAYme/vgdOsqb7No0PiIO7h7vnnlveDlqRvXBegqnodJJTIgyHRpptRX88bd5d&#10;U+IDMw1TYERFD8LT29XbN8velqKADlQjHEEQ48veVrQLwZZZ5nknNPMTsMLgYwtOs4Cm22aNYz2i&#10;a5UVeX6V9eAa64AL7/H2fnykq4TftoKHb23rRSCqophbSLtLex33bLVk5dYx20l+TIP9QxaaSYOf&#10;nqHuWWBk5+RfUFpyBx7aMOGgM2hbyUWqAauZ5q+qeeyYFakWJMfbM03+/8Hyr/vvjsimosWMEsM0&#10;9uhJDIF8gIEUkZ7e+hK9Hi36hQGvsc2pVG8fgP/0xMC6Y2Yr7pyDvhOswfSmMTJ7ETri+AhS91+g&#10;wW/YLkACGlqnI3fIBkF0bNPh3JqYCsfLxWJRzHJ84vi2eD+/uZqn5mWsPIVb58MnAZrEQ0Ud9j7B&#10;s/2DDzEdVp5c4m8elGw2UqlkuG29Vo7sGepkk1aq4JWbMqSv6M28mCdkAzE+SUjLgDpWUlf0Oo9r&#10;VFak46NpkktgUo1nzESZIz+RkpGcMNRD6sTiRHsNzQEJczDKFscMDx2435T0KNmK+l875gQl6rNB&#10;0mfzBY4EivzCchdWfWExwxGuooGS8bgOaTYiJQbusEGtTNTFTo7ZHNNGOSZGj6MT9f7STl5/Bnz1&#10;DAAA//8DAFBLAwQUAAYACAAAACEAlEqnmt0AAAAKAQAADwAAAGRycy9kb3ducmV2LnhtbEyPzU7D&#10;MBCE70i8g7VI3KhTJ4IqjVNVSKhXWhBnJ17sqP4JsdsGnp7tCW67O6PZb5rN7B0745SGGCQsFwUw&#10;DH3UQzAS3t9eHlbAUlZBKxcDSvjGBJv29qZRtY6XsMfzIRtGISHVSoLNeaw5T71Fr9IijhhI+4yT&#10;V5nWyXA9qQuFe8dFUTxyr4ZAH6wa8dlifzycvIQd7t3H0eifUX1V5W5bmNjZVynv7+btGljGOf+Z&#10;4YpP6NASUxdPQSfmJFCRLEE8lVTgKgtR0amjqSrFCnjb8P8V2l8AAAD//wMAUEsBAi0AFAAGAAgA&#10;AAAhALaDOJL+AAAA4QEAABMAAAAAAAAAAAAAAAAAAAAAAFtDb250ZW50X1R5cGVzXS54bWxQSwEC&#10;LQAUAAYACAAAACEAOP0h/9YAAACUAQAACwAAAAAAAAAAAAAAAAAvAQAAX3JlbHMvLnJlbHNQSwEC&#10;LQAUAAYACAAAACEA/EktdCECAAAoBAAADgAAAAAAAAAAAAAAAAAuAgAAZHJzL2Uyb0RvYy54bWxQ&#10;SwECLQAUAAYACAAAACEAlEqnmt0AAAAKAQAADwAAAAAAAAAAAAAAAAB7BAAAZHJzL2Rvd25yZXYu&#10;eG1sUEsFBgAAAAAEAAQA8wAAAIUFAAAAAA==&#10;" stroked="f">
                <v:textbox inset="36pt,36pt,36pt,36pt">
                  <w:txbxContent>
                    <w:sdt>
                      <w:sdtPr>
                        <w:rPr>
                          <w:rFonts w:ascii="Open Sans" w:hAnsi="Open Sans" w:cs="Open Sans"/>
                        </w:rPr>
                        <w:id w:val="-1696685891"/>
                        <w:temporary/>
                        <w:showingPlcHdr/>
                        <w15:appearance w15:val="hidden"/>
                      </w:sdtPr>
                      <w:sdtEndPr/>
                      <w:sdtContent>
                        <w:p w:rsidR="006B4F70" w:rsidRPr="00596016" w:rsidRDefault="006B4F70" w:rsidP="006B4F70">
                          <w:pPr>
                            <w:jc w:val="both"/>
                            <w:rPr>
                              <w:rFonts w:ascii="Open Sans" w:hAnsi="Open Sans" w:cs="Open Sans"/>
                            </w:rPr>
                          </w:pPr>
                          <w:r w:rsidRPr="00596016">
                            <w:rPr>
                              <w:rFonts w:ascii="Open Sans" w:hAnsi="Open Sans" w:cs="Open Sans"/>
                            </w:rP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r w:rsidR="00F600D1">
        <w:rPr>
          <w:noProof/>
        </w:rPr>
        <mc:AlternateContent>
          <mc:Choice Requires="wpg">
            <w:drawing>
              <wp:anchor distT="0" distB="0" distL="114300" distR="114300" simplePos="0" relativeHeight="251667456" behindDoc="0" locked="0" layoutInCell="1" allowOverlap="1" wp14:anchorId="6F678F60" wp14:editId="72F45194">
                <wp:simplePos x="0" y="0"/>
                <wp:positionH relativeFrom="column">
                  <wp:posOffset>0</wp:posOffset>
                </wp:positionH>
                <wp:positionV relativeFrom="paragraph">
                  <wp:posOffset>8730946</wp:posOffset>
                </wp:positionV>
                <wp:extent cx="7772400" cy="914400"/>
                <wp:effectExtent l="0" t="0" r="0" b="0"/>
                <wp:wrapNone/>
                <wp:docPr id="12" name="Group 12"/>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13" name="Rectangle 13"/>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12" o:spid="_x0000_s1038" style="position:absolute;margin-left:0;margin-top:687.5pt;width:612pt;height:1in;z-index:251667456"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oAgAMAAFEJAAAOAAAAZHJzL2Uyb0RvYy54bWy8Vltv2zYUfh/Q/0DwvZHtxk0qRCnctA4G&#10;ZG3QZOgzTVEXjOLhSDpS+ut3DikpmZMVQ7vVDzQv5/rxnI86ezt0mt0p51swBV8eLThTRkLZmrrg&#10;v99uX55y5oMwpdBgVMHvledvz1/8ctbbXK2gAV0qx9CI8XlvC96EYPMs87JRnfBHYJXBwwpcJwIu&#10;XZ2VTvRovdPZarF4nfXgSutAKu9x93065OfRflUpGT5VlVeB6YJjbCGOLo47GrPzM5HXTtimlWMY&#10;4jui6ERr0Ols6r0Igu1d+8RU10oHHqpwJKHLoKpaqWIOmM1ycZDNpYO9jbnUeV/bGSaE9gCn7zYr&#10;P95dO9aWeHcrzozo8I6iW4ZrBKe3dY4yl87e2Gs3btRpRfkOlevoHzNhQ4T1foZVDYFJ3Dw5OVkd&#10;LxB9iWdvlsc0j7jLBi/niZpsPnxbMZvcZhTdHExvsYT8A0r+x1C6aYRVEXxPCEwovZpQ+oy1JUyt&#10;FVu+SkhFuRkmn3tE7AcxmlMVuXU+XCroGE0K7tB9rDhxd+UDwomikwg59aDbcttqHReu3l1ox+4E&#10;tsF2u8AfhYwqfxPThoQNkFo6ph1EecolzsK9ViSnzWdVYengDa9iJLFp1exHSKlMWKajRpQquV8/&#10;9k5tThoxlmiQLFfof7Y9Gpgkk5HJdopylCdVFXt+Vl58K7CkPGtEz2DCrNy1BtxzBjRmNXpO8hNI&#10;CRpCaQflPZaMg8Q43spti/d2JXy4Fg4pBtsBaTN8wqHS0BccxhlnDbivz+2TPNY0nnLWI2UV3P+5&#10;F05xpn81WO2xtZDj4uJ4fbJCH+7xye7xidl3F4DlsESCtjJOST7oaVo56L4gu27IKx4JI9F3wWVw&#10;0+IiJCpFfpZqs4liyGtWhCtzYyUZJ1SpLm+HL8LZsXgDUsNHmDpM5Ac1nGRJ08BmH6BqY4E/4Dri&#10;jd1ODPUz2v54avtbYrV3MLCRHuemZ2HA7Sllb69A/uGZgYsGWUJtnIO+UaLEe0rFQ3EjrxBfpCSI&#10;Ltiu/w1K5GCBaUfsDgg2XitexlOWfX26PqW+jiw7iqUinUxM9PC/MgjDUn6zXq1j8DOViLxrAz70&#10;uu0KTmFOTwBB8sGUGKjIg2h1miMxPcM8YdgN8ak6nfj2oMv+2wb553r/l5UZnyd8tyO5jd8Y9GHw&#10;eB0r+eFL6PwvAAAA//8DAFBLAwQUAAYACAAAACEABkuXLuAAAAALAQAADwAAAGRycy9kb3ducmV2&#10;LnhtbEyPQU/DMAyF70j8h8hI3FjajsIoTadpAk4TEhsS2i1rvLZa41RN1nb/Hu8Et2c/6/l7+XKy&#10;rRiw940jBfEsAoFUOtNQpeB79/6wAOGDJqNbR6jggh6Wxe1NrjPjRvrCYRsqwSHkM62gDqHLpPRl&#10;jVb7meuQ2Du63urAY19J0+uRw20rkyh6klY3xB9q3eG6xvK0PVsFH6MeV/P4bdicjuvLfpd+/mxi&#10;VOr+blq9ggg4hb9juOIzOhTMdHBnMl60CrhI4O38OWV19ZPkkdWBVRq/RCCLXP7vUPwCAAD//wMA&#10;UEsBAi0AFAAGAAgAAAAhALaDOJL+AAAA4QEAABMAAAAAAAAAAAAAAAAAAAAAAFtDb250ZW50X1R5&#10;cGVzXS54bWxQSwECLQAUAAYACAAAACEAOP0h/9YAAACUAQAACwAAAAAAAAAAAAAAAAAvAQAAX3Jl&#10;bHMvLnJlbHNQSwECLQAUAAYACAAAACEAm69aAIADAABRCQAADgAAAAAAAAAAAAAAAAAuAgAAZHJz&#10;L2Uyb0RvYy54bWxQSwECLQAUAAYACAAAACEABkuXLuAAAAALAQAADwAAAAAAAAAAAAAAAADaBQAA&#10;ZHJzL2Rvd25yZXYueG1sUEsFBgAAAAAEAAQA8wAAAOcGAAAAAA==&#10;">
                <v:rect id="Rectangle 13" o:spid="_x0000_s1039"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dgr0A&#10;AADbAAAADwAAAGRycy9kb3ducmV2LnhtbERPS4vCMBC+L/gfwgje1tTVFalGkYLocX3dh2Zsis2k&#10;Ntm2/vuNIOxtPr7nrDa9rURLjS8dK5iMExDEudMlFwou593nAoQPyBorx6TgSR4268HHClPtOj5S&#10;ewqFiCHsU1RgQqhTKX1uyKIfu5o4cjfXWAwRNoXUDXYx3FbyK0nm0mLJscFgTZmh/H76tQp03307&#10;kz1mGcr2apM9bukHlRoN++0SRKA+/Ivf7oOO86fw+iUeINd/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7dgr0AAADbAAAADwAAAAAAAAAAAAAAAACYAgAAZHJzL2Rvd25yZXYu&#10;eG1sUEsFBgAAAAAEAAQA9QAAAIIDAAAAAA==&#10;" fillcolor="red" stroked="f" strokeweight="1pt"/>
                <v:shape id="_x0000_s1040"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ItMEA&#10;AADbAAAADwAAAGRycy9kb3ducmV2LnhtbERP32vCMBB+F/Y/hBv4pumG6OhMyxAGvohMLdvj0ZxN&#10;MbnUJmr9781gsLf7+H7eshycFVfqQ+tZwcs0A0Fce91yo+Cw/5y8gQgRWaP1TAruFKAsnkZLzLW/&#10;8Rddd7ERKYRDjgpMjF0uZagNOQxT3xEn7uh7hzHBvpG6x1sKd1a+ZtlcOmw5NRjsaGWoPu0uTkFl&#10;zKY6G72w8tsefuz2vKJqrtT4efh4BxFpiP/iP/dap/kz+P0lHS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ACLTBAAAA2w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p>
    <w:sectPr w:rsidR="00596016" w:rsidSect="00B2052F">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embedRegular r:id="rId1" w:fontKey="{3F0B1EC9-95BF-4886-81DF-BFA84A052033}"/>
    <w:embedBold r:id="rId2" w:fontKey="{0FEF6067-2DE4-4D26-8805-7F13C5A79416}"/>
    <w:embedItalic r:id="rId3" w:fontKey="{5965417E-037D-4005-A310-632C53DB53A2}"/>
  </w:font>
  <w:font w:name="Segoe UI">
    <w:panose1 w:val="020B0502040204020203"/>
    <w:charset w:val="00"/>
    <w:family w:val="swiss"/>
    <w:pitch w:val="variable"/>
    <w:sig w:usb0="E10022FF" w:usb1="C000E47F" w:usb2="00000029" w:usb3="00000000" w:csb0="000001DF" w:csb1="00000000"/>
    <w:embedRegular r:id="rId4" w:fontKey="{7DC813C5-352D-44BD-BA06-342AD0B02EE2}"/>
  </w:font>
  <w:font w:name="Minion Pro">
    <w:panose1 w:val="00000000000000000000"/>
    <w:charset w:val="00"/>
    <w:family w:val="roman"/>
    <w:notTrueType/>
    <w:pitch w:val="variable"/>
    <w:sig w:usb0="60000287" w:usb1="00000001" w:usb2="00000000" w:usb3="00000000" w:csb0="0000019F" w:csb1="00000000"/>
  </w:font>
  <w:font w:name="Open Sans">
    <w:panose1 w:val="020B0606030504020204"/>
    <w:charset w:val="00"/>
    <w:family w:val="swiss"/>
    <w:pitch w:val="variable"/>
    <w:sig w:usb0="E00002EF" w:usb1="4000205B" w:usb2="00000028" w:usb3="00000000" w:csb0="0000019F" w:csb1="00000000"/>
    <w:embedRegular r:id="rId5" w:fontKey="{CFB4BCE1-A7A0-467D-B7EB-BE7710BDDC78}"/>
    <w:embedBold r:id="rId6" w:fontKey="{A6C5FAA0-41A8-4098-9DE7-EB5CEACF2D2A}"/>
  </w:font>
  <w:font w:name="Open Sans Light">
    <w:panose1 w:val="020B0306030504020204"/>
    <w:charset w:val="00"/>
    <w:family w:val="swiss"/>
    <w:pitch w:val="variable"/>
    <w:sig w:usb0="E00002EF" w:usb1="4000205B" w:usb2="00000028" w:usb3="00000000" w:csb0="0000019F" w:csb1="00000000"/>
    <w:embedRegular r:id="rId7" w:fontKey="{41382C6B-D9B4-470A-B4F4-1A509B45299E}"/>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8" w:fontKey="{02DE54A5-D6CB-4899-85B8-157F0CB0CBF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0314"/>
    <w:multiLevelType w:val="hybridMultilevel"/>
    <w:tmpl w:val="9C5C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A59BF"/>
    <w:multiLevelType w:val="multilevel"/>
    <w:tmpl w:val="953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4369F"/>
    <w:multiLevelType w:val="hybridMultilevel"/>
    <w:tmpl w:val="57E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C74AE"/>
    <w:multiLevelType w:val="hybridMultilevel"/>
    <w:tmpl w:val="F5F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D2841"/>
    <w:multiLevelType w:val="hybridMultilevel"/>
    <w:tmpl w:val="E0C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4125F"/>
    <w:multiLevelType w:val="multilevel"/>
    <w:tmpl w:val="D0B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633E0"/>
    <w:multiLevelType w:val="hybridMultilevel"/>
    <w:tmpl w:val="B708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0D1"/>
    <w:rsid w:val="0005237F"/>
    <w:rsid w:val="00066784"/>
    <w:rsid w:val="001F1288"/>
    <w:rsid w:val="002D7CBA"/>
    <w:rsid w:val="002F54E2"/>
    <w:rsid w:val="00304DF3"/>
    <w:rsid w:val="00346E6C"/>
    <w:rsid w:val="003D35AA"/>
    <w:rsid w:val="004F1C85"/>
    <w:rsid w:val="00562D53"/>
    <w:rsid w:val="00596016"/>
    <w:rsid w:val="00623E66"/>
    <w:rsid w:val="006B4F70"/>
    <w:rsid w:val="006D5566"/>
    <w:rsid w:val="00785074"/>
    <w:rsid w:val="00796B89"/>
    <w:rsid w:val="00812578"/>
    <w:rsid w:val="00885C4B"/>
    <w:rsid w:val="00A74608"/>
    <w:rsid w:val="00B2052F"/>
    <w:rsid w:val="00B86128"/>
    <w:rsid w:val="00BF01BE"/>
    <w:rsid w:val="00BF60C2"/>
    <w:rsid w:val="00C11369"/>
    <w:rsid w:val="00C531A0"/>
    <w:rsid w:val="00C76CA1"/>
    <w:rsid w:val="00D320F3"/>
    <w:rsid w:val="00E65722"/>
    <w:rsid w:val="00F600D1"/>
    <w:rsid w:val="00F9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ECAAFB8-9BF6-4737-A43B-007EBD74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C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C85"/>
    <w:rPr>
      <w:rFonts w:ascii="Segoe UI" w:hAnsi="Segoe UI" w:cs="Segoe UI"/>
      <w:sz w:val="18"/>
      <w:szCs w:val="18"/>
    </w:rPr>
  </w:style>
  <w:style w:type="character" w:customStyle="1" w:styleId="apple-converted-space">
    <w:name w:val="apple-converted-space"/>
    <w:basedOn w:val="DefaultParagraphFont"/>
    <w:rsid w:val="00304DF3"/>
  </w:style>
  <w:style w:type="paragraph" w:styleId="ListParagraph">
    <w:name w:val="List Paragraph"/>
    <w:basedOn w:val="Normal"/>
    <w:uiPriority w:val="34"/>
    <w:qFormat/>
    <w:rsid w:val="00304DF3"/>
    <w:pPr>
      <w:ind w:left="720"/>
      <w:contextualSpacing/>
    </w:pPr>
  </w:style>
  <w:style w:type="paragraph" w:customStyle="1" w:styleId="BasicParagraph">
    <w:name w:val="[Basic Paragraph]"/>
    <w:basedOn w:val="Normal"/>
    <w:uiPriority w:val="99"/>
    <w:rsid w:val="00C531A0"/>
    <w:pPr>
      <w:autoSpaceDE w:val="0"/>
      <w:autoSpaceDN w:val="0"/>
      <w:adjustRightInd w:val="0"/>
      <w:spacing w:after="0" w:line="288" w:lineRule="auto"/>
      <w:textAlignment w:val="center"/>
    </w:pPr>
    <w:rPr>
      <w:rFonts w:ascii="Minion Pro" w:hAnsi="Minion Pro" w:cs="Minion Pro"/>
      <w:color w:val="000000"/>
      <w:sz w:val="24"/>
      <w:szCs w:val="24"/>
    </w:rPr>
  </w:style>
  <w:style w:type="character" w:styleId="Hyperlink">
    <w:name w:val="Hyperlink"/>
    <w:basedOn w:val="DefaultParagraphFont"/>
    <w:uiPriority w:val="99"/>
    <w:unhideWhenUsed/>
    <w:rsid w:val="00066784"/>
    <w:rPr>
      <w:color w:val="0563C1" w:themeColor="hyperlink"/>
      <w:u w:val="single"/>
    </w:rPr>
  </w:style>
  <w:style w:type="paragraph" w:customStyle="1" w:styleId="Default">
    <w:name w:val="Default"/>
    <w:rsid w:val="00C113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C76C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7340">
      <w:bodyDiv w:val="1"/>
      <w:marLeft w:val="0"/>
      <w:marRight w:val="0"/>
      <w:marTop w:val="0"/>
      <w:marBottom w:val="0"/>
      <w:divBdr>
        <w:top w:val="none" w:sz="0" w:space="0" w:color="auto"/>
        <w:left w:val="none" w:sz="0" w:space="0" w:color="auto"/>
        <w:bottom w:val="none" w:sz="0" w:space="0" w:color="auto"/>
        <w:right w:val="none" w:sz="0" w:space="0" w:color="auto"/>
      </w:divBdr>
    </w:div>
    <w:div w:id="287859261">
      <w:bodyDiv w:val="1"/>
      <w:marLeft w:val="0"/>
      <w:marRight w:val="0"/>
      <w:marTop w:val="0"/>
      <w:marBottom w:val="0"/>
      <w:divBdr>
        <w:top w:val="none" w:sz="0" w:space="0" w:color="auto"/>
        <w:left w:val="none" w:sz="0" w:space="0" w:color="auto"/>
        <w:bottom w:val="none" w:sz="0" w:space="0" w:color="auto"/>
        <w:right w:val="none" w:sz="0" w:space="0" w:color="auto"/>
      </w:divBdr>
    </w:div>
    <w:div w:id="707267033">
      <w:bodyDiv w:val="1"/>
      <w:marLeft w:val="0"/>
      <w:marRight w:val="0"/>
      <w:marTop w:val="0"/>
      <w:marBottom w:val="0"/>
      <w:divBdr>
        <w:top w:val="none" w:sz="0" w:space="0" w:color="auto"/>
        <w:left w:val="none" w:sz="0" w:space="0" w:color="auto"/>
        <w:bottom w:val="none" w:sz="0" w:space="0" w:color="auto"/>
        <w:right w:val="none" w:sz="0" w:space="0" w:color="auto"/>
      </w:divBdr>
    </w:div>
    <w:div w:id="736126391">
      <w:bodyDiv w:val="1"/>
      <w:marLeft w:val="0"/>
      <w:marRight w:val="0"/>
      <w:marTop w:val="0"/>
      <w:marBottom w:val="0"/>
      <w:divBdr>
        <w:top w:val="none" w:sz="0" w:space="0" w:color="auto"/>
        <w:left w:val="none" w:sz="0" w:space="0" w:color="auto"/>
        <w:bottom w:val="none" w:sz="0" w:space="0" w:color="auto"/>
        <w:right w:val="none" w:sz="0" w:space="0" w:color="auto"/>
      </w:divBdr>
    </w:div>
    <w:div w:id="742721782">
      <w:bodyDiv w:val="1"/>
      <w:marLeft w:val="0"/>
      <w:marRight w:val="0"/>
      <w:marTop w:val="0"/>
      <w:marBottom w:val="0"/>
      <w:divBdr>
        <w:top w:val="none" w:sz="0" w:space="0" w:color="auto"/>
        <w:left w:val="none" w:sz="0" w:space="0" w:color="auto"/>
        <w:bottom w:val="none" w:sz="0" w:space="0" w:color="auto"/>
        <w:right w:val="none" w:sz="0" w:space="0" w:color="auto"/>
      </w:divBdr>
    </w:div>
    <w:div w:id="1019893633">
      <w:bodyDiv w:val="1"/>
      <w:marLeft w:val="0"/>
      <w:marRight w:val="0"/>
      <w:marTop w:val="0"/>
      <w:marBottom w:val="0"/>
      <w:divBdr>
        <w:top w:val="none" w:sz="0" w:space="0" w:color="auto"/>
        <w:left w:val="none" w:sz="0" w:space="0" w:color="auto"/>
        <w:bottom w:val="none" w:sz="0" w:space="0" w:color="auto"/>
        <w:right w:val="none" w:sz="0" w:space="0" w:color="auto"/>
      </w:divBdr>
    </w:div>
    <w:div w:id="1139420757">
      <w:bodyDiv w:val="1"/>
      <w:marLeft w:val="0"/>
      <w:marRight w:val="0"/>
      <w:marTop w:val="0"/>
      <w:marBottom w:val="0"/>
      <w:divBdr>
        <w:top w:val="none" w:sz="0" w:space="0" w:color="auto"/>
        <w:left w:val="none" w:sz="0" w:space="0" w:color="auto"/>
        <w:bottom w:val="none" w:sz="0" w:space="0" w:color="auto"/>
        <w:right w:val="none" w:sz="0" w:space="0" w:color="auto"/>
      </w:divBdr>
    </w:div>
    <w:div w:id="1185048892">
      <w:bodyDiv w:val="1"/>
      <w:marLeft w:val="0"/>
      <w:marRight w:val="0"/>
      <w:marTop w:val="0"/>
      <w:marBottom w:val="0"/>
      <w:divBdr>
        <w:top w:val="none" w:sz="0" w:space="0" w:color="auto"/>
        <w:left w:val="none" w:sz="0" w:space="0" w:color="auto"/>
        <w:bottom w:val="none" w:sz="0" w:space="0" w:color="auto"/>
        <w:right w:val="none" w:sz="0" w:space="0" w:color="auto"/>
      </w:divBdr>
    </w:div>
    <w:div w:id="1531995467">
      <w:bodyDiv w:val="1"/>
      <w:marLeft w:val="0"/>
      <w:marRight w:val="0"/>
      <w:marTop w:val="0"/>
      <w:marBottom w:val="0"/>
      <w:divBdr>
        <w:top w:val="none" w:sz="0" w:space="0" w:color="auto"/>
        <w:left w:val="none" w:sz="0" w:space="0" w:color="auto"/>
        <w:bottom w:val="none" w:sz="0" w:space="0" w:color="auto"/>
        <w:right w:val="none" w:sz="0" w:space="0" w:color="auto"/>
      </w:divBdr>
    </w:div>
    <w:div w:id="16586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y.lisa2@gmail.com" TargetMode="External"/><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y.lisa2@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Documents\Drive\Sync\JobSearch\CoverLetter\CoverLett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789DF-A23B-4EBC-BD40-FAD27507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CoverLetterTemplate</Template>
  <TotalTime>0</TotalTime>
  <Pages>3</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2</cp:revision>
  <cp:lastPrinted>2017-02-25T23:48:00Z</cp:lastPrinted>
  <dcterms:created xsi:type="dcterms:W3CDTF">2017-02-25T23:50:00Z</dcterms:created>
  <dcterms:modified xsi:type="dcterms:W3CDTF">2017-02-25T23:50:00Z</dcterms:modified>
</cp:coreProperties>
</file>